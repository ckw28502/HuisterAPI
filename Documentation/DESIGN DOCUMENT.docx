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C49838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517F2E1A"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21D64C1E" w14:textId="77777777" w:rsidR="007A1366" w:rsidRDefault="007A1366"/>
    <w:p w14:paraId="7C65A50A" w14:textId="77777777" w:rsidR="007A1366" w:rsidRDefault="007A1366"/>
    <w:p w14:paraId="12EA2B5E" w14:textId="77777777" w:rsidR="007A1366" w:rsidRPr="00B54FCF" w:rsidRDefault="007A1366" w:rsidP="007A1366">
      <w:pPr>
        <w:rPr>
          <w:rFonts w:cs="Arial"/>
        </w:rPr>
      </w:pPr>
    </w:p>
    <w:p w14:paraId="0163A588" w14:textId="40825805" w:rsidR="007A1366" w:rsidRPr="00B54FCF" w:rsidRDefault="007A1366" w:rsidP="007A1366">
      <w:pPr>
        <w:spacing w:after="200" w:line="276" w:lineRule="auto"/>
        <w:rPr>
          <w:rFonts w:cs="Arial"/>
          <w:b/>
        </w:rPr>
      </w:pPr>
    </w:p>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44DF2F4C"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0B5DFFC6" w14:textId="0C8B55CA"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7A1366">
              <w:rPr>
                <w:noProof/>
                <w:webHidden/>
              </w:rPr>
              <w:fldChar w:fldCharType="begin"/>
            </w:r>
            <w:r w:rsidR="007A1366">
              <w:rPr>
                <w:noProof/>
                <w:webHidden/>
              </w:rPr>
              <w:instrText xml:space="preserve"> PAGEREF _Toc146017324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02A12AB" w14:textId="2CA6D0C6"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7A1366">
              <w:rPr>
                <w:noProof/>
                <w:webHidden/>
              </w:rPr>
              <w:fldChar w:fldCharType="begin"/>
            </w:r>
            <w:r w:rsidR="007A1366">
              <w:rPr>
                <w:noProof/>
                <w:webHidden/>
              </w:rPr>
              <w:instrText xml:space="preserve"> PAGEREF _Toc146017325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76625DB" w14:textId="2BB1CCA7"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7A1366">
              <w:rPr>
                <w:noProof/>
                <w:webHidden/>
              </w:rPr>
              <w:fldChar w:fldCharType="begin"/>
            </w:r>
            <w:r w:rsidR="007A1366">
              <w:rPr>
                <w:noProof/>
                <w:webHidden/>
              </w:rPr>
              <w:instrText xml:space="preserve"> PAGEREF _Toc146017331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64C70FCF" w14:textId="38986A8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7A1366">
              <w:rPr>
                <w:noProof/>
                <w:webHidden/>
              </w:rPr>
              <w:fldChar w:fldCharType="begin"/>
            </w:r>
            <w:r w:rsidR="007A1366">
              <w:rPr>
                <w:noProof/>
                <w:webHidden/>
              </w:rPr>
              <w:instrText xml:space="preserve"> PAGEREF _Toc146017332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43B65C74" w14:textId="766CF69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C463C1">
              <w:rPr>
                <w:noProof/>
                <w:webHidden/>
              </w:rPr>
              <w:t>`</w:t>
            </w:r>
          </w:hyperlink>
        </w:p>
        <w:p w14:paraId="4605A954" w14:textId="1B66B443"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t>7</w:t>
            </w:r>
          </w:hyperlink>
        </w:p>
        <w:p w14:paraId="623DD787" w14:textId="26C5F843"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t>7</w:t>
            </w:r>
          </w:hyperlink>
        </w:p>
        <w:p w14:paraId="798231FA" w14:textId="5F82A37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t>7</w:t>
            </w:r>
          </w:hyperlink>
        </w:p>
        <w:p w14:paraId="6FC30102" w14:textId="77777777"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10033B14" w14:textId="45313268"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2E5BBA34" w14:textId="40FEEDE3"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0DB79469" w14:textId="5D2A1C7E"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t>9</w:t>
            </w:r>
          </w:hyperlink>
        </w:p>
        <w:p w14:paraId="025CB043" w14:textId="359CA2CD"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4.1</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C4 Diagram</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58FA4A79" w14:textId="77777777" w:rsidR="005522F4" w:rsidRDefault="005522F4">
      <w:pPr>
        <w:rPr>
          <w:b/>
          <w:bCs/>
          <w:sz w:val="30"/>
          <w:szCs w:val="30"/>
        </w:rPr>
      </w:pPr>
    </w:p>
    <w:p w14:paraId="6928348A" w14:textId="77777777" w:rsidR="005522F4" w:rsidRDefault="005522F4">
      <w:pPr>
        <w:rPr>
          <w:b/>
          <w:bCs/>
          <w:sz w:val="30"/>
          <w:szCs w:val="30"/>
        </w:rPr>
      </w:pPr>
    </w:p>
    <w:p w14:paraId="7DDD246A" w14:textId="77777777" w:rsidR="005522F4" w:rsidRDefault="005522F4">
      <w:pPr>
        <w:rPr>
          <w:b/>
          <w:bCs/>
          <w:sz w:val="30"/>
          <w:szCs w:val="30"/>
        </w:rPr>
      </w:pPr>
    </w:p>
    <w:p w14:paraId="31366C8E" w14:textId="77777777" w:rsidR="005522F4" w:rsidRDefault="005522F4">
      <w:pPr>
        <w:rPr>
          <w:b/>
          <w:bCs/>
          <w:sz w:val="30"/>
          <w:szCs w:val="30"/>
        </w:rPr>
      </w:pPr>
    </w:p>
    <w:p w14:paraId="1EC7AD70" w14:textId="77777777" w:rsidR="005522F4" w:rsidRDefault="005522F4" w:rsidP="005522F4">
      <w:pPr>
        <w:pStyle w:val="GraphicAnchor"/>
      </w:pPr>
      <w:r w:rsidRPr="00E44B70">
        <w:rPr>
          <w:noProof/>
          <w:lang w:eastAsia="en-AU"/>
        </w:rPr>
        <w:drawing>
          <wp:anchor distT="0" distB="0" distL="114300" distR="114300" simplePos="0" relativeHeight="251675648" behindDoc="1" locked="0" layoutInCell="1" allowOverlap="1" wp14:anchorId="2CB5AF9A" wp14:editId="511E7924">
            <wp:simplePos x="0" y="0"/>
            <wp:positionH relativeFrom="margin">
              <wp:posOffset>-464820</wp:posOffset>
            </wp:positionH>
            <wp:positionV relativeFrom="margin">
              <wp:posOffset>15240</wp:posOffset>
            </wp:positionV>
            <wp:extent cx="6845228" cy="8915400"/>
            <wp:effectExtent l="0" t="0" r="0" b="0"/>
            <wp:wrapNone/>
            <wp:docPr id="1450890679" name="Picture 14508906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6672" behindDoc="1" locked="0" layoutInCell="1" allowOverlap="1" wp14:anchorId="191A3DE3" wp14:editId="1EC4DED8">
                <wp:simplePos x="0" y="0"/>
                <wp:positionH relativeFrom="column">
                  <wp:posOffset>-466090</wp:posOffset>
                </wp:positionH>
                <wp:positionV relativeFrom="paragraph">
                  <wp:posOffset>2509520</wp:posOffset>
                </wp:positionV>
                <wp:extent cx="5735320" cy="6426200"/>
                <wp:effectExtent l="0" t="0" r="0" b="0"/>
                <wp:wrapNone/>
                <wp:docPr id="196395385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7949F952" id="Shape" o:spid="_x0000_s1026" alt="&quot;&quot;" style="position:absolute;margin-left:-36.7pt;margin-top:197.6pt;width:451.6pt;height:506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5522F4" w14:paraId="7FCD659D" w14:textId="77777777" w:rsidTr="00A06893">
        <w:trPr>
          <w:trHeight w:val="2341"/>
        </w:trPr>
        <w:tc>
          <w:tcPr>
            <w:tcW w:w="9350" w:type="dxa"/>
            <w:gridSpan w:val="2"/>
            <w:vAlign w:val="center"/>
          </w:tcPr>
          <w:p w14:paraId="6D55633F" w14:textId="77777777" w:rsidR="005522F4" w:rsidRPr="00A602AF" w:rsidRDefault="005522F4" w:rsidP="00A06893">
            <w:pPr>
              <w:pStyle w:val="Heading1"/>
            </w:pPr>
            <w:r>
              <w:lastRenderedPageBreak/>
              <w:t>DESIGN DOCUMENT</w:t>
            </w:r>
          </w:p>
        </w:tc>
      </w:tr>
      <w:tr w:rsidR="005522F4" w14:paraId="08DA103E" w14:textId="77777777" w:rsidTr="00A06893">
        <w:trPr>
          <w:trHeight w:val="8895"/>
        </w:trPr>
        <w:tc>
          <w:tcPr>
            <w:tcW w:w="4675" w:type="dxa"/>
            <w:vAlign w:val="center"/>
          </w:tcPr>
          <w:p w14:paraId="05C03073" w14:textId="77777777" w:rsidR="005522F4" w:rsidRDefault="005522F4" w:rsidP="00A06893">
            <w:pPr>
              <w:rPr>
                <w:noProof/>
              </w:rPr>
            </w:pPr>
          </w:p>
          <w:p w14:paraId="390F5B5C" w14:textId="77777777" w:rsidR="005522F4" w:rsidRDefault="005522F4" w:rsidP="00A06893">
            <w:pPr>
              <w:rPr>
                <w:noProof/>
              </w:rPr>
            </w:pPr>
          </w:p>
          <w:p w14:paraId="1D309903" w14:textId="77777777" w:rsidR="005522F4" w:rsidRDefault="005522F4" w:rsidP="00A06893">
            <w:pPr>
              <w:rPr>
                <w:noProof/>
              </w:rPr>
            </w:pPr>
          </w:p>
          <w:p w14:paraId="6C6AD198" w14:textId="77777777" w:rsidR="005522F4" w:rsidRDefault="005522F4" w:rsidP="00A06893">
            <w:pPr>
              <w:rPr>
                <w:noProof/>
              </w:rPr>
            </w:pPr>
          </w:p>
          <w:p w14:paraId="58F79553" w14:textId="77777777" w:rsidR="005522F4" w:rsidRDefault="005522F4" w:rsidP="00A06893">
            <w:pPr>
              <w:rPr>
                <w:noProof/>
              </w:rPr>
            </w:pPr>
          </w:p>
          <w:p w14:paraId="2D287A94" w14:textId="77777777" w:rsidR="005522F4" w:rsidRDefault="005522F4" w:rsidP="00A06893">
            <w:pPr>
              <w:rPr>
                <w:noProof/>
              </w:rPr>
            </w:pPr>
          </w:p>
          <w:p w14:paraId="04F3490D" w14:textId="77777777" w:rsidR="005522F4" w:rsidRDefault="005522F4" w:rsidP="00A06893">
            <w:pPr>
              <w:rPr>
                <w:noProof/>
              </w:rPr>
            </w:pPr>
          </w:p>
          <w:p w14:paraId="04461D91" w14:textId="77777777" w:rsidR="005522F4" w:rsidRDefault="005522F4" w:rsidP="00A06893">
            <w:pPr>
              <w:rPr>
                <w:noProof/>
              </w:rPr>
            </w:pPr>
          </w:p>
          <w:p w14:paraId="10E8ECBD" w14:textId="77777777" w:rsidR="005522F4" w:rsidRDefault="005522F4" w:rsidP="00A06893">
            <w:pPr>
              <w:rPr>
                <w:noProof/>
              </w:rPr>
            </w:pPr>
          </w:p>
          <w:p w14:paraId="52CED6D1" w14:textId="77777777" w:rsidR="005522F4" w:rsidRDefault="005522F4" w:rsidP="00A06893">
            <w:pPr>
              <w:rPr>
                <w:noProof/>
              </w:rPr>
            </w:pPr>
          </w:p>
          <w:p w14:paraId="6413E6B1" w14:textId="77777777" w:rsidR="005522F4" w:rsidRDefault="005522F4" w:rsidP="00A06893">
            <w:pPr>
              <w:rPr>
                <w:noProof/>
              </w:rPr>
            </w:pPr>
          </w:p>
          <w:p w14:paraId="6A85FB2D" w14:textId="77777777" w:rsidR="005522F4" w:rsidRDefault="005522F4" w:rsidP="00A06893">
            <w:pPr>
              <w:rPr>
                <w:noProof/>
              </w:rPr>
            </w:pPr>
          </w:p>
          <w:p w14:paraId="3101D640" w14:textId="77777777" w:rsidR="005522F4" w:rsidRDefault="005522F4" w:rsidP="00A06893">
            <w:pPr>
              <w:rPr>
                <w:noProof/>
              </w:rPr>
            </w:pPr>
          </w:p>
          <w:p w14:paraId="2E85141E" w14:textId="77777777" w:rsidR="005522F4" w:rsidRDefault="005522F4" w:rsidP="00A06893">
            <w:pPr>
              <w:rPr>
                <w:noProof/>
              </w:rPr>
            </w:pPr>
          </w:p>
          <w:p w14:paraId="42618596" w14:textId="77777777" w:rsidR="005522F4" w:rsidRDefault="005522F4" w:rsidP="00A06893">
            <w:pPr>
              <w:rPr>
                <w:noProof/>
              </w:rPr>
            </w:pPr>
          </w:p>
          <w:p w14:paraId="324E984B" w14:textId="77777777" w:rsidR="005522F4" w:rsidRDefault="005522F4" w:rsidP="00A06893">
            <w:pPr>
              <w:rPr>
                <w:noProof/>
              </w:rPr>
            </w:pPr>
          </w:p>
          <w:p w14:paraId="0C35560F" w14:textId="77777777" w:rsidR="005522F4" w:rsidRDefault="005522F4" w:rsidP="00A06893">
            <w:pPr>
              <w:rPr>
                <w:noProof/>
              </w:rPr>
            </w:pPr>
          </w:p>
          <w:p w14:paraId="753324A2" w14:textId="77777777" w:rsidR="005522F4" w:rsidRDefault="005522F4" w:rsidP="00A06893">
            <w:pPr>
              <w:rPr>
                <w:noProof/>
              </w:rPr>
            </w:pPr>
          </w:p>
          <w:p w14:paraId="46115AFB" w14:textId="77777777" w:rsidR="005522F4" w:rsidRDefault="005522F4" w:rsidP="00A06893">
            <w:pPr>
              <w:rPr>
                <w:noProof/>
              </w:rPr>
            </w:pPr>
          </w:p>
          <w:p w14:paraId="22DC1A0A" w14:textId="77777777" w:rsidR="005522F4" w:rsidRDefault="005522F4" w:rsidP="00A06893">
            <w:pPr>
              <w:rPr>
                <w:noProof/>
              </w:rPr>
            </w:pPr>
          </w:p>
          <w:p w14:paraId="70DFB6B7" w14:textId="77777777" w:rsidR="005522F4" w:rsidRDefault="005522F4" w:rsidP="00A06893">
            <w:r>
              <w:rPr>
                <w:noProof/>
              </w:rPr>
              <w:drawing>
                <wp:inline distT="0" distB="0" distL="0" distR="0" wp14:anchorId="01A5D2D9" wp14:editId="51968228">
                  <wp:extent cx="2968625" cy="1138555"/>
                  <wp:effectExtent l="0" t="0" r="3175" b="0"/>
                  <wp:docPr id="745517160" name="Picture 74551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51717674" w14:textId="77777777" w:rsidR="005522F4" w:rsidRDefault="005522F4" w:rsidP="00A06893"/>
        </w:tc>
      </w:tr>
      <w:tr w:rsidR="005522F4" w14:paraId="020A23A7" w14:textId="77777777" w:rsidTr="00A06893">
        <w:trPr>
          <w:trHeight w:val="2718"/>
        </w:trPr>
        <w:tc>
          <w:tcPr>
            <w:tcW w:w="4675" w:type="dxa"/>
          </w:tcPr>
          <w:p w14:paraId="30ADD4AB" w14:textId="77777777" w:rsidR="005522F4" w:rsidRPr="00A602AF" w:rsidRDefault="005522F4" w:rsidP="00A06893">
            <w:pPr>
              <w:pStyle w:val="Heading2"/>
            </w:pPr>
          </w:p>
          <w:p w14:paraId="17C47C2A" w14:textId="77777777" w:rsidR="005522F4" w:rsidRDefault="005522F4" w:rsidP="00A06893">
            <w:pPr>
              <w:pStyle w:val="Heading2"/>
            </w:pPr>
            <w:r>
              <w:t>CALVIN KWAN</w:t>
            </w:r>
          </w:p>
        </w:tc>
        <w:tc>
          <w:tcPr>
            <w:tcW w:w="4675" w:type="dxa"/>
          </w:tcPr>
          <w:p w14:paraId="67DC1B24" w14:textId="77777777" w:rsidR="005522F4" w:rsidRDefault="005522F4" w:rsidP="00A06893"/>
        </w:tc>
      </w:tr>
    </w:tbl>
    <w:p w14:paraId="5A065C8A" w14:textId="77777777" w:rsidR="005522F4" w:rsidRDefault="005522F4" w:rsidP="005522F4"/>
    <w:p w14:paraId="4118EDAE" w14:textId="77777777" w:rsidR="005522F4" w:rsidRDefault="005522F4" w:rsidP="005522F4"/>
    <w:p w14:paraId="74630AFE" w14:textId="77777777" w:rsidR="005522F4" w:rsidRDefault="005522F4" w:rsidP="005522F4"/>
    <w:p w14:paraId="16A9A9DD" w14:textId="77777777" w:rsidR="005522F4" w:rsidRPr="00B54FCF" w:rsidRDefault="005522F4" w:rsidP="005522F4">
      <w:pPr>
        <w:rPr>
          <w:rFonts w:cs="Arial"/>
        </w:rPr>
      </w:pPr>
    </w:p>
    <w:p w14:paraId="05E632DE" w14:textId="77777777" w:rsidR="005522F4" w:rsidRPr="00B54FCF" w:rsidRDefault="005522F4" w:rsidP="005522F4">
      <w:pPr>
        <w:spacing w:after="200" w:line="276" w:lineRule="auto"/>
        <w:rPr>
          <w:rFonts w:cs="Arial"/>
          <w:b/>
        </w:rPr>
      </w:pPr>
    </w:p>
    <w:p w14:paraId="6B3A2F3C" w14:textId="77777777" w:rsidR="005522F4" w:rsidRPr="00B54FCF" w:rsidRDefault="005522F4" w:rsidP="005522F4">
      <w:pPr>
        <w:rPr>
          <w:rFonts w:cs="Arial"/>
        </w:rPr>
      </w:pPr>
    </w:p>
    <w:sdt>
      <w:sdtPr>
        <w:rPr>
          <w:rFonts w:ascii="Arial" w:eastAsia="Times New Roman" w:hAnsi="Arial" w:cs="Arial"/>
          <w:color w:val="auto"/>
          <w:sz w:val="20"/>
          <w:szCs w:val="20"/>
          <w:lang w:val="nl-NL"/>
        </w:rPr>
        <w:id w:val="82343638"/>
        <w:docPartObj>
          <w:docPartGallery w:val="Table of Contents"/>
          <w:docPartUnique/>
        </w:docPartObj>
      </w:sdtPr>
      <w:sdtEndPr>
        <w:rPr>
          <w:b/>
          <w:bCs/>
          <w:noProof/>
          <w:sz w:val="22"/>
        </w:rPr>
      </w:sdtEndPr>
      <w:sdtContent>
        <w:p w14:paraId="323300AA" w14:textId="77777777" w:rsidR="005522F4" w:rsidRPr="00B54FCF" w:rsidRDefault="005522F4" w:rsidP="005522F4">
          <w:pPr>
            <w:pStyle w:val="TOCHeading"/>
            <w:rPr>
              <w:rFonts w:ascii="Arial" w:hAnsi="Arial" w:cs="Arial"/>
            </w:rPr>
          </w:pPr>
          <w:r w:rsidRPr="00B54FCF">
            <w:rPr>
              <w:rFonts w:ascii="Arial" w:hAnsi="Arial" w:cs="Arial"/>
            </w:rPr>
            <w:t>Contents</w:t>
          </w:r>
        </w:p>
        <w:p w14:paraId="69AD5AF0" w14:textId="77777777" w:rsidR="005522F4" w:rsidRDefault="005522F4" w:rsidP="005522F4">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3A869995"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Pr="00702943">
              <w:rPr>
                <w:rStyle w:val="Hyperlink"/>
                <w:rFonts w:cs="Arial"/>
                <w:noProof/>
              </w:rPr>
              <w:t>1.1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What is Spring Boot?</w:t>
            </w:r>
            <w:r>
              <w:rPr>
                <w:noProof/>
                <w:webHidden/>
              </w:rPr>
              <w:tab/>
            </w:r>
            <w:r>
              <w:rPr>
                <w:noProof/>
                <w:webHidden/>
              </w:rPr>
              <w:fldChar w:fldCharType="begin"/>
            </w:r>
            <w:r>
              <w:rPr>
                <w:noProof/>
                <w:webHidden/>
              </w:rPr>
              <w:instrText xml:space="preserve"> PAGEREF _Toc146017324 \h </w:instrText>
            </w:r>
            <w:r>
              <w:rPr>
                <w:noProof/>
                <w:webHidden/>
              </w:rPr>
            </w:r>
            <w:r>
              <w:rPr>
                <w:noProof/>
                <w:webHidden/>
              </w:rPr>
              <w:fldChar w:fldCharType="separate"/>
            </w:r>
            <w:r>
              <w:rPr>
                <w:noProof/>
                <w:webHidden/>
              </w:rPr>
              <w:t>4</w:t>
            </w:r>
            <w:r>
              <w:rPr>
                <w:noProof/>
                <w:webHidden/>
              </w:rPr>
              <w:fldChar w:fldCharType="end"/>
            </w:r>
          </w:hyperlink>
        </w:p>
        <w:p w14:paraId="58BEAE49"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Pr="00702943">
              <w:rPr>
                <w:rStyle w:val="Hyperlink"/>
                <w:rFonts w:cs="Arial"/>
                <w:noProof/>
              </w:rPr>
              <w:t>1.2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Why using Spring Boot?</w:t>
            </w:r>
            <w:r>
              <w:rPr>
                <w:noProof/>
                <w:webHidden/>
              </w:rPr>
              <w:tab/>
            </w:r>
            <w:r>
              <w:rPr>
                <w:noProof/>
                <w:webHidden/>
              </w:rPr>
              <w:fldChar w:fldCharType="begin"/>
            </w:r>
            <w:r>
              <w:rPr>
                <w:noProof/>
                <w:webHidden/>
              </w:rPr>
              <w:instrText xml:space="preserve"> PAGEREF _Toc146017325 \h </w:instrText>
            </w:r>
            <w:r>
              <w:rPr>
                <w:noProof/>
                <w:webHidden/>
              </w:rPr>
            </w:r>
            <w:r>
              <w:rPr>
                <w:noProof/>
                <w:webHidden/>
              </w:rPr>
              <w:fldChar w:fldCharType="separate"/>
            </w:r>
            <w:r>
              <w:rPr>
                <w:noProof/>
                <w:webHidden/>
              </w:rPr>
              <w:t>4</w:t>
            </w:r>
            <w:r>
              <w:rPr>
                <w:noProof/>
                <w:webHidden/>
              </w:rPr>
              <w:fldChar w:fldCharType="end"/>
            </w:r>
          </w:hyperlink>
        </w:p>
        <w:p w14:paraId="26311976" w14:textId="77777777" w:rsidR="005522F4" w:rsidRDefault="005522F4" w:rsidP="005522F4">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Pr="00702943">
              <w:rPr>
                <w:rStyle w:val="Hyperlink"/>
                <w:rFonts w:cs="Arial"/>
                <w:noProof/>
              </w:rPr>
              <w:t>2.</w:t>
            </w:r>
            <w:r>
              <w:rPr>
                <w:rFonts w:asciiTheme="minorHAnsi" w:eastAsiaTheme="minorEastAsia" w:hAnsiTheme="minorHAnsi" w:cstheme="minorBidi"/>
                <w:noProof/>
                <w:kern w:val="2"/>
                <w:szCs w:val="22"/>
                <w:lang w:val="en-US"/>
                <w14:ligatures w14:val="standardContextual"/>
              </w:rPr>
              <w:tab/>
            </w:r>
            <w:r>
              <w:rPr>
                <w:rStyle w:val="Hyperlink"/>
                <w:rFonts w:cs="Arial"/>
                <w:noProof/>
              </w:rPr>
              <w:t>React</w:t>
            </w:r>
            <w:r>
              <w:rPr>
                <w:noProof/>
                <w:webHidden/>
              </w:rPr>
              <w:tab/>
            </w:r>
            <w:r>
              <w:rPr>
                <w:noProof/>
                <w:webHidden/>
              </w:rPr>
              <w:fldChar w:fldCharType="begin"/>
            </w:r>
            <w:r>
              <w:rPr>
                <w:noProof/>
                <w:webHidden/>
              </w:rPr>
              <w:instrText xml:space="preserve"> PAGEREF _Toc146017331 \h </w:instrText>
            </w:r>
            <w:r>
              <w:rPr>
                <w:noProof/>
                <w:webHidden/>
              </w:rPr>
            </w:r>
            <w:r>
              <w:rPr>
                <w:noProof/>
                <w:webHidden/>
              </w:rPr>
              <w:fldChar w:fldCharType="separate"/>
            </w:r>
            <w:r>
              <w:rPr>
                <w:noProof/>
                <w:webHidden/>
              </w:rPr>
              <w:t>6</w:t>
            </w:r>
            <w:r>
              <w:rPr>
                <w:noProof/>
                <w:webHidden/>
              </w:rPr>
              <w:fldChar w:fldCharType="end"/>
            </w:r>
          </w:hyperlink>
        </w:p>
        <w:p w14:paraId="44AA8FC5"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Pr="00702943">
              <w:rPr>
                <w:rStyle w:val="Hyperlink"/>
                <w:rFonts w:cs="Arial"/>
                <w:noProof/>
              </w:rPr>
              <w:t>2.1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What is React?</w:t>
            </w:r>
            <w:r>
              <w:rPr>
                <w:noProof/>
                <w:webHidden/>
              </w:rPr>
              <w:tab/>
            </w:r>
            <w:r>
              <w:rPr>
                <w:noProof/>
                <w:webHidden/>
              </w:rPr>
              <w:fldChar w:fldCharType="begin"/>
            </w:r>
            <w:r>
              <w:rPr>
                <w:noProof/>
                <w:webHidden/>
              </w:rPr>
              <w:instrText xml:space="preserve"> PAGEREF _Toc146017332 \h </w:instrText>
            </w:r>
            <w:r>
              <w:rPr>
                <w:noProof/>
                <w:webHidden/>
              </w:rPr>
            </w:r>
            <w:r>
              <w:rPr>
                <w:noProof/>
                <w:webHidden/>
              </w:rPr>
              <w:fldChar w:fldCharType="separate"/>
            </w:r>
            <w:r>
              <w:rPr>
                <w:noProof/>
                <w:webHidden/>
              </w:rPr>
              <w:t>6</w:t>
            </w:r>
            <w:r>
              <w:rPr>
                <w:noProof/>
                <w:webHidden/>
              </w:rPr>
              <w:fldChar w:fldCharType="end"/>
            </w:r>
          </w:hyperlink>
        </w:p>
        <w:p w14:paraId="5E5A527B"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Pr="00702943">
              <w:rPr>
                <w:rStyle w:val="Hyperlink"/>
                <w:rFonts w:cs="Arial"/>
                <w:noProof/>
              </w:rPr>
              <w:t>2.2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Why using React?</w:t>
            </w:r>
            <w:r>
              <w:rPr>
                <w:noProof/>
                <w:webHidden/>
              </w:rPr>
              <w:t>`</w:t>
            </w:r>
          </w:hyperlink>
        </w:p>
        <w:p w14:paraId="4A1B1153" w14:textId="77777777" w:rsidR="005522F4" w:rsidRDefault="005522F4" w:rsidP="005522F4">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Pr="00702943">
              <w:rPr>
                <w:rStyle w:val="Hyperlink"/>
                <w:rFonts w:cs="Arial"/>
                <w:noProof/>
              </w:rPr>
              <w:t>3.</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SOLID Architecture</w:t>
            </w:r>
            <w:r>
              <w:rPr>
                <w:noProof/>
                <w:webHidden/>
              </w:rPr>
              <w:tab/>
              <w:t>7</w:t>
            </w:r>
          </w:hyperlink>
        </w:p>
        <w:p w14:paraId="0B74726D"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Pr="00702943">
              <w:rPr>
                <w:rStyle w:val="Hyperlink"/>
                <w:rFonts w:cs="Arial"/>
                <w:noProof/>
              </w:rPr>
              <w:t>3.1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Single Responsibility</w:t>
            </w:r>
            <w:r>
              <w:rPr>
                <w:noProof/>
                <w:webHidden/>
              </w:rPr>
              <w:tab/>
              <w:t>7</w:t>
            </w:r>
          </w:hyperlink>
        </w:p>
        <w:p w14:paraId="0D5667D6"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Pr="00702943">
              <w:rPr>
                <w:rStyle w:val="Hyperlink"/>
                <w:rFonts w:cs="Arial"/>
                <w:noProof/>
              </w:rPr>
              <w:t>3.2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Open/Closed</w:t>
            </w:r>
            <w:r>
              <w:rPr>
                <w:noProof/>
                <w:webHidden/>
              </w:rPr>
              <w:tab/>
              <w:t>7</w:t>
            </w:r>
          </w:hyperlink>
        </w:p>
        <w:p w14:paraId="46DA44F9" w14:textId="77777777" w:rsidR="005522F4" w:rsidRDefault="005522F4" w:rsidP="005522F4">
          <w:pPr>
            <w:pStyle w:val="TOC2"/>
            <w:tabs>
              <w:tab w:val="left" w:pos="880"/>
            </w:tabs>
            <w:rPr>
              <w:noProof/>
            </w:rPr>
          </w:pPr>
          <w:hyperlink w:anchor="_Toc146017337" w:history="1">
            <w:r w:rsidRPr="00702943">
              <w:rPr>
                <w:rStyle w:val="Hyperlink"/>
                <w:rFonts w:cs="Arial"/>
                <w:noProof/>
              </w:rPr>
              <w:t>3.3</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Liskov Subtitution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3E94E231" w14:textId="77777777" w:rsidR="005522F4"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Pr="00702943">
              <w:rPr>
                <w:rStyle w:val="Hyperlink"/>
                <w:rFonts w:cs="Arial"/>
                <w:noProof/>
              </w:rPr>
              <w:t>3.</w:t>
            </w:r>
            <w:r>
              <w:rPr>
                <w:rStyle w:val="Hyperlink"/>
                <w:rFonts w:cs="Arial"/>
                <w:noProof/>
              </w:rPr>
              <w:t>4</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Interface Segregation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70B6548E" w14:textId="77777777" w:rsidR="005522F4" w:rsidRPr="00C463C1"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Pr="00702943">
              <w:rPr>
                <w:rStyle w:val="Hyperlink"/>
                <w:rFonts w:cs="Arial"/>
                <w:noProof/>
              </w:rPr>
              <w:t>3.</w:t>
            </w:r>
            <w:r>
              <w:rPr>
                <w:rStyle w:val="Hyperlink"/>
                <w:rFonts w:cs="Arial"/>
                <w:noProof/>
              </w:rPr>
              <w:t>5</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Dependency Inversion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1DD6B4DD" w14:textId="77777777" w:rsidR="005522F4" w:rsidRDefault="005522F4" w:rsidP="005522F4">
          <w:pPr>
            <w:pStyle w:val="TOC1"/>
            <w:tabs>
              <w:tab w:val="left" w:pos="440"/>
            </w:tabs>
            <w:rPr>
              <w:noProof/>
            </w:rPr>
          </w:pPr>
          <w:hyperlink w:anchor="_Toc146017338" w:history="1">
            <w:r w:rsidRPr="00702943">
              <w:rPr>
                <w:rStyle w:val="Hyperlink"/>
                <w:rFonts w:cs="Arial"/>
                <w:noProof/>
              </w:rPr>
              <w:t>4.</w:t>
            </w:r>
            <w:r>
              <w:rPr>
                <w:rFonts w:asciiTheme="minorHAnsi" w:eastAsiaTheme="minorEastAsia" w:hAnsiTheme="minorHAnsi" w:cstheme="minorBidi"/>
                <w:noProof/>
                <w:kern w:val="2"/>
                <w:szCs w:val="22"/>
                <w:lang w:val="en-US"/>
                <w14:ligatures w14:val="standardContextual"/>
              </w:rPr>
              <w:tab/>
            </w:r>
            <w:r>
              <w:rPr>
                <w:rStyle w:val="Hyperlink"/>
                <w:rFonts w:cs="Arial"/>
                <w:noProof/>
              </w:rPr>
              <w:t>Diagrams</w:t>
            </w:r>
            <w:r>
              <w:rPr>
                <w:noProof/>
                <w:webHidden/>
              </w:rPr>
              <w:tab/>
              <w:t>9</w:t>
            </w:r>
          </w:hyperlink>
        </w:p>
        <w:p w14:paraId="50E53DB4" w14:textId="77777777" w:rsidR="005522F4" w:rsidRPr="00C463C1" w:rsidRDefault="005522F4"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Pr>
                <w:rStyle w:val="Hyperlink"/>
                <w:rFonts w:cs="Arial"/>
                <w:noProof/>
              </w:rPr>
              <w:t>4.1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C4 Diagram</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057CFDCF" w14:textId="77777777" w:rsidR="005522F4" w:rsidRPr="00C463C1" w:rsidRDefault="005522F4" w:rsidP="005522F4">
          <w:pPr>
            <w:rPr>
              <w:rFonts w:ascii="Arial" w:hAnsi="Arial" w:cs="Arial"/>
              <w:sz w:val="22"/>
              <w:szCs w:val="22"/>
              <w:lang w:val="nl-NL"/>
            </w:rPr>
          </w:pPr>
        </w:p>
        <w:p w14:paraId="27219264" w14:textId="77777777" w:rsidR="005522F4" w:rsidRPr="008E10C9" w:rsidRDefault="005522F4" w:rsidP="005522F4">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4DF9D5E7" w14:textId="77777777" w:rsidR="005522F4" w:rsidRPr="00B54FCF" w:rsidRDefault="005522F4" w:rsidP="005522F4">
      <w:pPr>
        <w:rPr>
          <w:rFonts w:cs="Arial"/>
        </w:rPr>
      </w:pPr>
    </w:p>
    <w:p w14:paraId="048FD504" w14:textId="77777777" w:rsidR="005522F4" w:rsidRPr="00B54FCF" w:rsidRDefault="005522F4" w:rsidP="005522F4">
      <w:pPr>
        <w:rPr>
          <w:rFonts w:cs="Arial"/>
        </w:rPr>
      </w:pPr>
    </w:p>
    <w:p w14:paraId="1CEBA29E" w14:textId="77777777" w:rsidR="005522F4" w:rsidRDefault="005522F4" w:rsidP="005522F4">
      <w:r>
        <w:br w:type="page"/>
      </w:r>
    </w:p>
    <w:p w14:paraId="16CA48AA" w14:textId="77777777" w:rsidR="005522F4" w:rsidRDefault="005522F4" w:rsidP="005522F4">
      <w:pPr>
        <w:pStyle w:val="Heading1"/>
        <w:rPr>
          <w:rFonts w:cs="Arial"/>
        </w:rPr>
      </w:pPr>
    </w:p>
    <w:p w14:paraId="69525D40" w14:textId="77777777" w:rsidR="005522F4" w:rsidRPr="00B54FCF" w:rsidRDefault="005522F4" w:rsidP="005522F4">
      <w:pPr>
        <w:pStyle w:val="Heading1"/>
        <w:rPr>
          <w:rFonts w:cs="Arial"/>
        </w:rPr>
      </w:pPr>
      <w:r>
        <w:rPr>
          <w:rFonts w:cs="Arial"/>
        </w:rPr>
        <w:t>Spring Boot</w:t>
      </w:r>
    </w:p>
    <w:p w14:paraId="17D042A2" w14:textId="77777777" w:rsidR="005522F4" w:rsidRDefault="005522F4" w:rsidP="005522F4">
      <w:pPr>
        <w:pStyle w:val="Heading2"/>
        <w:rPr>
          <w:rFonts w:cs="Arial"/>
        </w:rPr>
      </w:pPr>
    </w:p>
    <w:p w14:paraId="2B990749" w14:textId="77777777" w:rsidR="005522F4" w:rsidRPr="00B54FCF" w:rsidRDefault="005522F4" w:rsidP="005522F4">
      <w:pPr>
        <w:pStyle w:val="Heading2"/>
        <w:rPr>
          <w:rFonts w:cs="Arial"/>
        </w:rPr>
      </w:pPr>
      <w:r>
        <w:rPr>
          <w:rFonts w:cs="Arial"/>
        </w:rPr>
        <w:t>What is Spring Boot?</w:t>
      </w:r>
    </w:p>
    <w:p w14:paraId="28B94B78" w14:textId="77777777" w:rsidR="005522F4" w:rsidRPr="000D6C25" w:rsidRDefault="005522F4" w:rsidP="005522F4">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67910D2A" w14:textId="77777777" w:rsidR="005522F4" w:rsidRDefault="005522F4" w:rsidP="005522F4">
      <w:pPr>
        <w:rPr>
          <w:rFonts w:cs="Arial"/>
          <w:b/>
          <w:bCs/>
          <w:sz w:val="22"/>
          <w:szCs w:val="22"/>
          <w:lang w:val="en-GB"/>
        </w:rPr>
      </w:pPr>
    </w:p>
    <w:p w14:paraId="42B2E48A" w14:textId="77777777" w:rsidR="005522F4" w:rsidRPr="00B54FCF" w:rsidRDefault="005522F4" w:rsidP="005522F4">
      <w:pPr>
        <w:pStyle w:val="Heading2"/>
        <w:rPr>
          <w:rFonts w:cs="Arial"/>
        </w:rPr>
      </w:pPr>
      <w:r>
        <w:rPr>
          <w:rFonts w:cs="Arial"/>
        </w:rPr>
        <w:t>Why using Spring Boot?</w:t>
      </w:r>
    </w:p>
    <w:p w14:paraId="63F66BA1" w14:textId="77777777" w:rsidR="005522F4" w:rsidRDefault="005522F4" w:rsidP="005522F4"/>
    <w:p w14:paraId="7F8BF619" w14:textId="77777777" w:rsidR="005522F4" w:rsidRPr="000D6C25" w:rsidRDefault="005522F4" w:rsidP="001C2C8C">
      <w:pPr>
        <w:pStyle w:val="ListParagraph"/>
        <w:numPr>
          <w:ilvl w:val="0"/>
          <w:numId w:val="24"/>
        </w:numPr>
        <w:rPr>
          <w:b/>
          <w:bCs/>
          <w:sz w:val="30"/>
          <w:szCs w:val="30"/>
        </w:rPr>
      </w:pPr>
      <w:r w:rsidRPr="000D6C25">
        <w:rPr>
          <w:rFonts w:asciiTheme="minorHAnsi" w:hAnsiTheme="minorHAnsi"/>
          <w:b/>
          <w:bCs/>
          <w:sz w:val="30"/>
          <w:szCs w:val="30"/>
        </w:rPr>
        <w:t>Built-in Web Server</w:t>
      </w:r>
    </w:p>
    <w:p w14:paraId="376D0B87" w14:textId="77777777" w:rsidR="005522F4" w:rsidRDefault="005522F4" w:rsidP="005522F4">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D6009FD" w14:textId="77777777" w:rsidR="005522F4" w:rsidRPr="000D6C25" w:rsidRDefault="005522F4" w:rsidP="005522F4">
      <w:pPr>
        <w:pStyle w:val="ListParagraph"/>
        <w:rPr>
          <w:sz w:val="24"/>
          <w:szCs w:val="24"/>
        </w:rPr>
      </w:pPr>
    </w:p>
    <w:p w14:paraId="186C27D9" w14:textId="77777777" w:rsidR="005522F4" w:rsidRPr="003B1528" w:rsidRDefault="005522F4" w:rsidP="001C2C8C">
      <w:pPr>
        <w:pStyle w:val="ListParagraph"/>
        <w:numPr>
          <w:ilvl w:val="0"/>
          <w:numId w:val="24"/>
        </w:numPr>
        <w:rPr>
          <w:b/>
          <w:bCs/>
          <w:sz w:val="30"/>
          <w:szCs w:val="30"/>
        </w:rPr>
      </w:pPr>
      <w:r w:rsidRPr="000D6C25">
        <w:rPr>
          <w:rFonts w:asciiTheme="minorHAnsi" w:hAnsiTheme="minorHAnsi"/>
          <w:b/>
          <w:bCs/>
          <w:sz w:val="30"/>
          <w:szCs w:val="30"/>
        </w:rPr>
        <w:t>Rapid Development</w:t>
      </w:r>
    </w:p>
    <w:p w14:paraId="084169E8" w14:textId="77777777" w:rsidR="005522F4" w:rsidRPr="000D6C25" w:rsidRDefault="005522F4" w:rsidP="005522F4">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508893FD" w14:textId="77777777" w:rsidR="005522F4" w:rsidRPr="000D6C25" w:rsidRDefault="005522F4" w:rsidP="005522F4">
      <w:pPr>
        <w:pStyle w:val="ListParagraph"/>
        <w:rPr>
          <w:b/>
          <w:bCs/>
          <w:sz w:val="30"/>
          <w:szCs w:val="30"/>
        </w:rPr>
      </w:pPr>
    </w:p>
    <w:p w14:paraId="22A23F48" w14:textId="77777777" w:rsidR="005522F4" w:rsidRPr="003B1528" w:rsidRDefault="005522F4" w:rsidP="001C2C8C">
      <w:pPr>
        <w:pStyle w:val="ListParagraph"/>
        <w:numPr>
          <w:ilvl w:val="0"/>
          <w:numId w:val="24"/>
        </w:numPr>
        <w:rPr>
          <w:b/>
          <w:bCs/>
          <w:sz w:val="30"/>
          <w:szCs w:val="30"/>
        </w:rPr>
      </w:pPr>
      <w:r w:rsidRPr="000D6C25">
        <w:rPr>
          <w:rFonts w:asciiTheme="minorHAnsi" w:hAnsiTheme="minorHAnsi"/>
          <w:b/>
          <w:bCs/>
          <w:sz w:val="30"/>
          <w:szCs w:val="30"/>
        </w:rPr>
        <w:t>Spring Initializr</w:t>
      </w:r>
    </w:p>
    <w:p w14:paraId="456275FD" w14:textId="77777777" w:rsidR="005522F4" w:rsidRDefault="005522F4" w:rsidP="005522F4">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6D5533AA" w14:textId="77777777" w:rsidR="005522F4" w:rsidRPr="000D6C25" w:rsidRDefault="005522F4" w:rsidP="005522F4">
      <w:pPr>
        <w:pStyle w:val="ListParagraph"/>
        <w:rPr>
          <w:sz w:val="24"/>
          <w:szCs w:val="24"/>
        </w:rPr>
      </w:pPr>
    </w:p>
    <w:p w14:paraId="78ABE8E8" w14:textId="77777777" w:rsidR="005522F4" w:rsidRPr="003B1528" w:rsidRDefault="005522F4" w:rsidP="001C2C8C">
      <w:pPr>
        <w:pStyle w:val="ListParagraph"/>
        <w:numPr>
          <w:ilvl w:val="0"/>
          <w:numId w:val="24"/>
        </w:numPr>
        <w:rPr>
          <w:b/>
          <w:bCs/>
          <w:sz w:val="30"/>
          <w:szCs w:val="30"/>
        </w:rPr>
      </w:pPr>
      <w:r>
        <w:rPr>
          <w:rFonts w:asciiTheme="minorHAnsi" w:hAnsiTheme="minorHAnsi"/>
          <w:b/>
          <w:bCs/>
          <w:sz w:val="30"/>
          <w:szCs w:val="30"/>
        </w:rPr>
        <w:t>Auto-Configuration</w:t>
      </w:r>
    </w:p>
    <w:p w14:paraId="7612F8B3" w14:textId="77777777" w:rsidR="005522F4" w:rsidRDefault="005522F4" w:rsidP="005522F4">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50DBE4EF"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1EEA930C" w14:textId="77777777" w:rsidR="005522F4" w:rsidRDefault="005522F4" w:rsidP="005522F4">
      <w:pPr>
        <w:pStyle w:val="Heading1"/>
        <w:rPr>
          <w:rFonts w:cs="Arial"/>
        </w:rPr>
      </w:pPr>
    </w:p>
    <w:p w14:paraId="2817EE41" w14:textId="77777777" w:rsidR="005522F4" w:rsidRPr="00B54FCF" w:rsidRDefault="005522F4" w:rsidP="005522F4">
      <w:pPr>
        <w:pStyle w:val="Heading1"/>
        <w:rPr>
          <w:rFonts w:cs="Arial"/>
        </w:rPr>
      </w:pPr>
      <w:r>
        <w:rPr>
          <w:rFonts w:cs="Arial"/>
        </w:rPr>
        <w:t>React</w:t>
      </w:r>
    </w:p>
    <w:p w14:paraId="391C049D" w14:textId="77777777" w:rsidR="005522F4" w:rsidRDefault="005522F4" w:rsidP="005522F4">
      <w:pPr>
        <w:pStyle w:val="Heading2"/>
        <w:rPr>
          <w:rFonts w:cs="Arial"/>
        </w:rPr>
      </w:pPr>
    </w:p>
    <w:p w14:paraId="02E9BC14" w14:textId="77777777" w:rsidR="005522F4" w:rsidRPr="00B54FCF" w:rsidRDefault="005522F4" w:rsidP="005522F4">
      <w:pPr>
        <w:pStyle w:val="Heading2"/>
        <w:rPr>
          <w:rFonts w:cs="Arial"/>
        </w:rPr>
      </w:pPr>
      <w:r>
        <w:rPr>
          <w:rFonts w:cs="Arial"/>
        </w:rPr>
        <w:t>What is React?</w:t>
      </w:r>
    </w:p>
    <w:p w14:paraId="5BE0F1DA" w14:textId="77777777" w:rsidR="005522F4" w:rsidRPr="00F11970" w:rsidRDefault="005522F4" w:rsidP="005522F4">
      <w:pPr>
        <w:ind w:firstLine="708"/>
        <w:rPr>
          <w:rFonts w:cs="Arial"/>
          <w:lang w:val="en-GB"/>
        </w:rPr>
      </w:pPr>
      <w:r>
        <w:br/>
      </w:r>
      <w:r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5FAB26F1" w14:textId="77777777" w:rsidR="005522F4" w:rsidRDefault="005522F4" w:rsidP="005522F4">
      <w:pPr>
        <w:rPr>
          <w:rFonts w:cs="Arial"/>
          <w:b/>
          <w:bCs/>
          <w:sz w:val="22"/>
          <w:szCs w:val="22"/>
          <w:lang w:val="en-GB"/>
        </w:rPr>
      </w:pPr>
    </w:p>
    <w:p w14:paraId="4401C7DD" w14:textId="77777777" w:rsidR="005522F4" w:rsidRPr="00B54FCF" w:rsidRDefault="005522F4" w:rsidP="005522F4">
      <w:pPr>
        <w:pStyle w:val="Heading2"/>
        <w:rPr>
          <w:rFonts w:cs="Arial"/>
        </w:rPr>
      </w:pPr>
      <w:r>
        <w:rPr>
          <w:rFonts w:cs="Arial"/>
        </w:rPr>
        <w:t>Why using React?</w:t>
      </w:r>
    </w:p>
    <w:p w14:paraId="135D3ABC" w14:textId="77777777" w:rsidR="005522F4" w:rsidRDefault="005522F4" w:rsidP="005522F4"/>
    <w:p w14:paraId="7AA302C7" w14:textId="18CD6EF2" w:rsidR="005522F4" w:rsidRDefault="005522F4" w:rsidP="001C2C8C">
      <w:pPr>
        <w:pStyle w:val="ListParagraph"/>
        <w:numPr>
          <w:ilvl w:val="0"/>
          <w:numId w:val="23"/>
        </w:numPr>
        <w:rPr>
          <w:b/>
          <w:bCs/>
          <w:sz w:val="30"/>
          <w:szCs w:val="30"/>
        </w:rPr>
      </w:pPr>
      <w:r w:rsidRPr="001C2C8C">
        <w:rPr>
          <w:b/>
          <w:bCs/>
          <w:sz w:val="30"/>
          <w:szCs w:val="30"/>
        </w:rPr>
        <w:t>Content-Based Architecture</w:t>
      </w:r>
    </w:p>
    <w:p w14:paraId="028E18D6" w14:textId="77777777" w:rsidR="001C2C8C" w:rsidRDefault="001C2C8C" w:rsidP="001C2C8C">
      <w:pPr>
        <w:pStyle w:val="ListParagraph"/>
        <w:ind w:firstLine="720"/>
        <w:jc w:val="bot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5F029EAC" w14:textId="77777777" w:rsidR="001C2C8C" w:rsidRDefault="001C2C8C" w:rsidP="001C2C8C">
      <w:pPr>
        <w:pStyle w:val="ListParagraph"/>
        <w:rPr>
          <w:b/>
          <w:bCs/>
          <w:sz w:val="30"/>
          <w:szCs w:val="30"/>
        </w:rPr>
      </w:pPr>
    </w:p>
    <w:p w14:paraId="60777DBB" w14:textId="6610D6DA" w:rsidR="001C2C8C" w:rsidRDefault="001C2C8C" w:rsidP="001C2C8C">
      <w:pPr>
        <w:pStyle w:val="ListParagraph"/>
        <w:numPr>
          <w:ilvl w:val="0"/>
          <w:numId w:val="23"/>
        </w:numPr>
        <w:rPr>
          <w:b/>
          <w:bCs/>
          <w:sz w:val="30"/>
          <w:szCs w:val="30"/>
        </w:rPr>
      </w:pPr>
      <w:r>
        <w:rPr>
          <w:b/>
          <w:bCs/>
          <w:sz w:val="30"/>
          <w:szCs w:val="30"/>
        </w:rPr>
        <w:t>Virtual DOM</w:t>
      </w:r>
    </w:p>
    <w:p w14:paraId="31F83ED3" w14:textId="77777777" w:rsidR="001C2C8C" w:rsidRPr="000D6C25" w:rsidRDefault="001C2C8C" w:rsidP="001C2C8C">
      <w:pPr>
        <w:pStyle w:val="ListParagraph"/>
        <w:ind w:firstLine="720"/>
        <w:jc w:val="bot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57534E86" w14:textId="77777777" w:rsidR="001C2C8C" w:rsidRDefault="001C2C8C" w:rsidP="001C2C8C">
      <w:pPr>
        <w:pStyle w:val="ListParagraph"/>
        <w:rPr>
          <w:b/>
          <w:bCs/>
          <w:sz w:val="30"/>
          <w:szCs w:val="30"/>
        </w:rPr>
      </w:pPr>
    </w:p>
    <w:p w14:paraId="7BE11005" w14:textId="7F7D06B9" w:rsidR="001C2C8C" w:rsidRDefault="001C2C8C" w:rsidP="001C2C8C">
      <w:pPr>
        <w:pStyle w:val="ListParagraph"/>
        <w:numPr>
          <w:ilvl w:val="0"/>
          <w:numId w:val="23"/>
        </w:numPr>
        <w:rPr>
          <w:b/>
          <w:bCs/>
          <w:sz w:val="30"/>
          <w:szCs w:val="30"/>
        </w:rPr>
      </w:pPr>
      <w:r>
        <w:rPr>
          <w:b/>
          <w:bCs/>
          <w:sz w:val="30"/>
          <w:szCs w:val="30"/>
        </w:rPr>
        <w:t>Unidirectional Data Flow</w:t>
      </w:r>
    </w:p>
    <w:p w14:paraId="28161204" w14:textId="33E97A78" w:rsidR="001C2C8C" w:rsidRPr="001C2C8C" w:rsidRDefault="001C2C8C" w:rsidP="001C2C8C">
      <w:pPr>
        <w:pStyle w:val="ListParagraph"/>
        <w:ind w:firstLine="720"/>
        <w:jc w:val="both"/>
        <w:rPr>
          <w:sz w:val="24"/>
          <w:szCs w:val="24"/>
        </w:rPr>
      </w:pPr>
      <w:r>
        <w:rPr>
          <w:sz w:val="24"/>
          <w:szCs w:val="24"/>
        </w:rPr>
        <w:t xml:space="preserve">React enforces a one-way data binding that will make developers understand the data changes that affect the application’s state and UI easier. </w:t>
      </w:r>
    </w:p>
    <w:p w14:paraId="73EC7B2E" w14:textId="77777777" w:rsidR="001C2C8C" w:rsidRPr="001C2C8C" w:rsidRDefault="001C2C8C" w:rsidP="001C2C8C">
      <w:pPr>
        <w:ind w:left="720"/>
        <w:rPr>
          <w:b/>
          <w:bCs/>
          <w:sz w:val="30"/>
          <w:szCs w:val="30"/>
        </w:rPr>
      </w:pPr>
    </w:p>
    <w:p w14:paraId="66A4A57E" w14:textId="27C465DD" w:rsidR="001C2C8C" w:rsidRDefault="001C2C8C" w:rsidP="001C2C8C">
      <w:pPr>
        <w:pStyle w:val="ListParagraph"/>
        <w:numPr>
          <w:ilvl w:val="0"/>
          <w:numId w:val="23"/>
        </w:numPr>
        <w:rPr>
          <w:b/>
          <w:bCs/>
          <w:sz w:val="30"/>
          <w:szCs w:val="30"/>
        </w:rPr>
      </w:pPr>
      <w:r>
        <w:rPr>
          <w:b/>
          <w:bCs/>
          <w:sz w:val="30"/>
          <w:szCs w:val="30"/>
        </w:rPr>
        <w:t>JSX</w:t>
      </w:r>
    </w:p>
    <w:p w14:paraId="0F3C54E6" w14:textId="77777777" w:rsidR="001C2C8C" w:rsidRDefault="001C2C8C" w:rsidP="001C2C8C">
      <w:pPr>
        <w:pStyle w:val="ListParagraph"/>
        <w:ind w:firstLine="720"/>
        <w:jc w:val="bot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5763157E" w14:textId="77777777" w:rsidR="001C2C8C" w:rsidRDefault="001C2C8C" w:rsidP="001C2C8C">
      <w:pPr>
        <w:pStyle w:val="ListParagraph"/>
        <w:rPr>
          <w:b/>
          <w:bCs/>
          <w:sz w:val="30"/>
          <w:szCs w:val="30"/>
        </w:rPr>
      </w:pPr>
    </w:p>
    <w:p w14:paraId="604D82D0" w14:textId="0DEDFE1F" w:rsidR="001C2C8C" w:rsidRPr="001C2C8C" w:rsidRDefault="001C2C8C" w:rsidP="001C2C8C">
      <w:pPr>
        <w:pStyle w:val="ListParagraph"/>
        <w:numPr>
          <w:ilvl w:val="0"/>
          <w:numId w:val="23"/>
        </w:numPr>
        <w:rPr>
          <w:b/>
          <w:bCs/>
          <w:sz w:val="30"/>
          <w:szCs w:val="30"/>
        </w:rPr>
      </w:pPr>
      <w:r>
        <w:rPr>
          <w:b/>
          <w:bCs/>
          <w:sz w:val="30"/>
          <w:szCs w:val="30"/>
        </w:rPr>
        <w:t>Compatibility to Other Libraries</w:t>
      </w:r>
    </w:p>
    <w:p w14:paraId="3A4DC173" w14:textId="77777777" w:rsidR="001C2C8C" w:rsidRDefault="001C2C8C" w:rsidP="001C2C8C">
      <w:pPr>
        <w:pStyle w:val="ListParagraph"/>
        <w:ind w:firstLine="720"/>
        <w:jc w:val="bot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00CB32E4" w14:textId="77777777" w:rsidR="005522F4" w:rsidRDefault="005522F4" w:rsidP="001C2C8C">
      <w:pPr>
        <w:ind w:left="720"/>
        <w:rPr>
          <w:b/>
          <w:bCs/>
          <w:sz w:val="30"/>
          <w:szCs w:val="30"/>
        </w:rPr>
      </w:pPr>
    </w:p>
    <w:p w14:paraId="0E6C05FC" w14:textId="77777777" w:rsidR="005522F4" w:rsidRDefault="005522F4" w:rsidP="005522F4">
      <w:pPr>
        <w:rPr>
          <w:b/>
          <w:bCs/>
          <w:sz w:val="30"/>
          <w:szCs w:val="30"/>
        </w:rPr>
      </w:pPr>
    </w:p>
    <w:p w14:paraId="612E4E04" w14:textId="77777777" w:rsidR="005522F4" w:rsidRDefault="005522F4" w:rsidP="005522F4">
      <w:pPr>
        <w:rPr>
          <w:b/>
          <w:bCs/>
          <w:sz w:val="30"/>
          <w:szCs w:val="30"/>
        </w:rPr>
      </w:pPr>
    </w:p>
    <w:p w14:paraId="4873E102" w14:textId="77777777" w:rsidR="005522F4" w:rsidRDefault="005522F4" w:rsidP="005522F4">
      <w:pPr>
        <w:rPr>
          <w:b/>
          <w:bCs/>
          <w:sz w:val="30"/>
          <w:szCs w:val="30"/>
        </w:rPr>
      </w:pPr>
    </w:p>
    <w:p w14:paraId="4DF5204D" w14:textId="77777777" w:rsidR="005522F4" w:rsidRDefault="005522F4" w:rsidP="005522F4">
      <w:pPr>
        <w:pStyle w:val="Heading1"/>
        <w:rPr>
          <w:rFonts w:cs="Arial"/>
        </w:rPr>
      </w:pPr>
    </w:p>
    <w:p w14:paraId="27D4806F" w14:textId="794E5A8F" w:rsidR="005522F4" w:rsidRPr="00B54FCF" w:rsidRDefault="005522F4" w:rsidP="005522F4">
      <w:pPr>
        <w:pStyle w:val="Heading1"/>
        <w:rPr>
          <w:rFonts w:cs="Arial"/>
        </w:rPr>
      </w:pPr>
      <w:r>
        <w:rPr>
          <w:rFonts w:cs="Arial"/>
        </w:rPr>
        <w:t>MySQL</w:t>
      </w:r>
    </w:p>
    <w:p w14:paraId="1E4FEA55" w14:textId="77777777" w:rsidR="005522F4" w:rsidRDefault="005522F4" w:rsidP="005522F4">
      <w:pPr>
        <w:pStyle w:val="Heading2"/>
        <w:rPr>
          <w:rFonts w:cs="Arial"/>
        </w:rPr>
      </w:pPr>
    </w:p>
    <w:p w14:paraId="7ADD87B5" w14:textId="77777777" w:rsidR="005522F4" w:rsidRDefault="005522F4" w:rsidP="005522F4">
      <w:pPr>
        <w:pStyle w:val="Heading2"/>
        <w:rPr>
          <w:rFonts w:cs="Arial"/>
        </w:rPr>
      </w:pPr>
      <w:r>
        <w:rPr>
          <w:rFonts w:cs="Arial"/>
        </w:rPr>
        <w:t>What is MySQL?</w:t>
      </w:r>
    </w:p>
    <w:p w14:paraId="5E21D4B9" w14:textId="77777777" w:rsidR="00561BE4" w:rsidRPr="00561BE4" w:rsidRDefault="00561BE4" w:rsidP="00561BE4"/>
    <w:p w14:paraId="1FAC19E0" w14:textId="77777777" w:rsidR="005522F4" w:rsidRDefault="005522F4" w:rsidP="001C2C8C">
      <w:pPr>
        <w:ind w:firstLine="708"/>
        <w:jc w:val="both"/>
        <w:rPr>
          <w:rFonts w:cs="Segoe UI"/>
          <w:shd w:val="clear" w:color="auto" w:fill="F7F7F8"/>
        </w:rPr>
      </w:pPr>
      <w:r w:rsidRPr="005522F4">
        <w:rPr>
          <w:rFonts w:cs="Segoe UI"/>
          <w:shd w:val="clear" w:color="auto" w:fill="F7F7F8"/>
        </w:rPr>
        <w:t>MySQL is an open-source relational database management system (RDBMS) that is widely used for managing and organizing data. It is part of the MySQL relational database software stack often referred to as LAMP (Linux, Apache, MySQL, PHP/Python/Perl). MySQL is developed, distributed, and supported by Oracle Corporation.</w:t>
      </w:r>
    </w:p>
    <w:p w14:paraId="71637A2D" w14:textId="77777777" w:rsidR="00561BE4" w:rsidRPr="005522F4" w:rsidRDefault="00561BE4" w:rsidP="005522F4">
      <w:pPr>
        <w:ind w:firstLine="708"/>
        <w:rPr>
          <w:rFonts w:cs="Arial"/>
          <w:b/>
          <w:bCs/>
          <w:sz w:val="22"/>
          <w:szCs w:val="22"/>
          <w:lang w:val="en-GB"/>
        </w:rPr>
      </w:pPr>
    </w:p>
    <w:p w14:paraId="2869683D" w14:textId="1912D2EF" w:rsidR="005522F4" w:rsidRPr="00B54FCF" w:rsidRDefault="005522F4" w:rsidP="005522F4">
      <w:pPr>
        <w:pStyle w:val="Heading2"/>
        <w:rPr>
          <w:rFonts w:cs="Arial"/>
        </w:rPr>
      </w:pPr>
      <w:r>
        <w:rPr>
          <w:rFonts w:cs="Arial"/>
        </w:rPr>
        <w:t xml:space="preserve">Why using </w:t>
      </w:r>
      <w:r>
        <w:rPr>
          <w:rFonts w:cs="Arial"/>
        </w:rPr>
        <w:t>MyS</w:t>
      </w:r>
      <w:r w:rsidR="00561BE4">
        <w:rPr>
          <w:rFonts w:cs="Arial"/>
        </w:rPr>
        <w:t>QL</w:t>
      </w:r>
      <w:r>
        <w:rPr>
          <w:rFonts w:cs="Arial"/>
        </w:rPr>
        <w:t>?</w:t>
      </w:r>
    </w:p>
    <w:p w14:paraId="6ED0B909" w14:textId="77777777" w:rsidR="005522F4" w:rsidRDefault="005522F4" w:rsidP="005522F4"/>
    <w:p w14:paraId="5857760B" w14:textId="286EC570" w:rsidR="005522F4" w:rsidRDefault="00561BE4" w:rsidP="005522F4">
      <w:pPr>
        <w:pStyle w:val="ListParagraph"/>
        <w:numPr>
          <w:ilvl w:val="0"/>
          <w:numId w:val="21"/>
        </w:numPr>
        <w:rPr>
          <w:b/>
          <w:bCs/>
          <w:sz w:val="30"/>
          <w:szCs w:val="30"/>
        </w:rPr>
      </w:pPr>
      <w:r>
        <w:rPr>
          <w:b/>
          <w:bCs/>
          <w:sz w:val="30"/>
          <w:szCs w:val="30"/>
        </w:rPr>
        <w:t>Relational Database Management System (RDBMS)</w:t>
      </w:r>
    </w:p>
    <w:p w14:paraId="28B88615" w14:textId="38C5791D" w:rsidR="00561BE4" w:rsidRPr="00561BE4" w:rsidRDefault="00561BE4" w:rsidP="00561BE4">
      <w:pPr>
        <w:pStyle w:val="ListParagraph"/>
        <w:ind w:firstLine="720"/>
        <w:jc w:val="both"/>
        <w:rPr>
          <w:sz w:val="24"/>
          <w:szCs w:val="24"/>
        </w:rPr>
      </w:pPr>
      <w:r>
        <w:rPr>
          <w:sz w:val="24"/>
          <w:szCs w:val="24"/>
        </w:rPr>
        <w:t>MySQL is a Relational Database Management System which allows storing data in the form of tables with rows and columns. It is simplified and more suitable form for the Huister Web Application since it doesn’t store data with a lot of types.</w:t>
      </w:r>
    </w:p>
    <w:p w14:paraId="4C510ECE" w14:textId="77777777" w:rsidR="00561BE4" w:rsidRPr="00561BE4" w:rsidRDefault="00561BE4" w:rsidP="00561BE4">
      <w:pPr>
        <w:pStyle w:val="ListParagraph"/>
        <w:rPr>
          <w:b/>
          <w:bCs/>
          <w:sz w:val="24"/>
          <w:szCs w:val="24"/>
        </w:rPr>
      </w:pPr>
    </w:p>
    <w:p w14:paraId="5C77526C" w14:textId="682B9F27" w:rsidR="00561BE4" w:rsidRDefault="00561BE4" w:rsidP="005522F4">
      <w:pPr>
        <w:pStyle w:val="ListParagraph"/>
        <w:numPr>
          <w:ilvl w:val="0"/>
          <w:numId w:val="21"/>
        </w:numPr>
        <w:rPr>
          <w:b/>
          <w:bCs/>
          <w:sz w:val="30"/>
          <w:szCs w:val="30"/>
        </w:rPr>
      </w:pPr>
      <w:r>
        <w:rPr>
          <w:b/>
          <w:bCs/>
          <w:sz w:val="30"/>
          <w:szCs w:val="30"/>
        </w:rPr>
        <w:t>Scalability</w:t>
      </w:r>
    </w:p>
    <w:p w14:paraId="525C9BED" w14:textId="6217F513" w:rsidR="00561BE4" w:rsidRPr="00561BE4" w:rsidRDefault="00561BE4" w:rsidP="00561BE4">
      <w:pPr>
        <w:pStyle w:val="ListParagraph"/>
        <w:ind w:firstLine="720"/>
        <w:jc w:val="both"/>
        <w:rPr>
          <w:sz w:val="24"/>
          <w:szCs w:val="24"/>
        </w:rPr>
      </w:pPr>
      <w:r>
        <w:rPr>
          <w:sz w:val="24"/>
          <w:szCs w:val="24"/>
        </w:rPr>
        <w:t xml:space="preserve">MySQL is </w:t>
      </w:r>
      <w:r>
        <w:rPr>
          <w:sz w:val="24"/>
          <w:szCs w:val="24"/>
        </w:rPr>
        <w:t xml:space="preserve">scalable and has the ability to handle large amount of datasets and huge traffic. It also support data replications across servers, load balancing, etc. </w:t>
      </w:r>
    </w:p>
    <w:p w14:paraId="1EAF2783" w14:textId="77777777" w:rsidR="00561BE4" w:rsidRDefault="00561BE4" w:rsidP="00561BE4">
      <w:pPr>
        <w:pStyle w:val="ListParagraph"/>
        <w:rPr>
          <w:b/>
          <w:bCs/>
          <w:sz w:val="30"/>
          <w:szCs w:val="30"/>
        </w:rPr>
      </w:pPr>
    </w:p>
    <w:p w14:paraId="5A4218BB" w14:textId="67CCE7FC" w:rsidR="00561BE4" w:rsidRDefault="00561BE4" w:rsidP="005522F4">
      <w:pPr>
        <w:pStyle w:val="ListParagraph"/>
        <w:numPr>
          <w:ilvl w:val="0"/>
          <w:numId w:val="21"/>
        </w:numPr>
        <w:rPr>
          <w:b/>
          <w:bCs/>
          <w:sz w:val="30"/>
          <w:szCs w:val="30"/>
        </w:rPr>
      </w:pPr>
      <w:r>
        <w:rPr>
          <w:b/>
          <w:bCs/>
          <w:sz w:val="30"/>
          <w:szCs w:val="30"/>
        </w:rPr>
        <w:t>Ease of Use</w:t>
      </w:r>
    </w:p>
    <w:p w14:paraId="7FEA10A0" w14:textId="1FCBB09B" w:rsidR="00561BE4" w:rsidRPr="00561BE4" w:rsidRDefault="00561BE4" w:rsidP="001C2C8C">
      <w:pPr>
        <w:pStyle w:val="ListParagraph"/>
        <w:ind w:firstLine="720"/>
        <w:jc w:val="both"/>
        <w:rPr>
          <w:sz w:val="24"/>
          <w:szCs w:val="24"/>
        </w:rPr>
      </w:pPr>
      <w:r>
        <w:rPr>
          <w:sz w:val="24"/>
          <w:szCs w:val="24"/>
        </w:rPr>
        <w:t xml:space="preserve">MySQL is </w:t>
      </w:r>
      <w:r w:rsidR="001C2C8C">
        <w:rPr>
          <w:sz w:val="24"/>
          <w:szCs w:val="24"/>
        </w:rPr>
        <w:t>easy to setup and use. MySQL provides developers a standard SQL interface so developers and database administrators can easily familiarize themselves with the database as long as they are experienced with relational database.</w:t>
      </w:r>
    </w:p>
    <w:p w14:paraId="17890DFB" w14:textId="77777777" w:rsidR="00561BE4" w:rsidRDefault="00561BE4" w:rsidP="00561BE4">
      <w:pPr>
        <w:pStyle w:val="ListParagraph"/>
        <w:rPr>
          <w:b/>
          <w:bCs/>
          <w:sz w:val="30"/>
          <w:szCs w:val="30"/>
        </w:rPr>
      </w:pPr>
    </w:p>
    <w:p w14:paraId="1FDFC823" w14:textId="1A87C8E1" w:rsidR="00561BE4" w:rsidRPr="005522F4" w:rsidRDefault="00561BE4" w:rsidP="005522F4">
      <w:pPr>
        <w:pStyle w:val="ListParagraph"/>
        <w:numPr>
          <w:ilvl w:val="0"/>
          <w:numId w:val="21"/>
        </w:numPr>
        <w:rPr>
          <w:b/>
          <w:bCs/>
          <w:sz w:val="30"/>
          <w:szCs w:val="30"/>
        </w:rPr>
      </w:pPr>
      <w:r>
        <w:rPr>
          <w:b/>
          <w:bCs/>
          <w:sz w:val="30"/>
          <w:szCs w:val="30"/>
        </w:rPr>
        <w:t>Transaction Support</w:t>
      </w:r>
    </w:p>
    <w:p w14:paraId="33F2C3BE" w14:textId="01ABED4F" w:rsidR="00561BE4" w:rsidRPr="00561BE4" w:rsidRDefault="00561BE4" w:rsidP="001C2C8C">
      <w:pPr>
        <w:pStyle w:val="ListParagraph"/>
        <w:ind w:firstLine="720"/>
        <w:jc w:val="both"/>
        <w:rPr>
          <w:sz w:val="24"/>
          <w:szCs w:val="24"/>
        </w:rPr>
      </w:pPr>
      <w:r>
        <w:rPr>
          <w:sz w:val="24"/>
          <w:szCs w:val="24"/>
        </w:rPr>
        <w:t xml:space="preserve">MySQL </w:t>
      </w:r>
      <w:r w:rsidR="001C2C8C">
        <w:rPr>
          <w:sz w:val="24"/>
          <w:szCs w:val="24"/>
        </w:rPr>
        <w:t>has support for transaction. This ensured the consistency and integrity of the stored data. This is a great feature for Huister Application since it requires ACID ( Atomicity, Consistency, Isolation, Durability ) properties</w:t>
      </w:r>
    </w:p>
    <w:p w14:paraId="2E5873DE" w14:textId="092750B0" w:rsidR="005522F4" w:rsidRDefault="005522F4" w:rsidP="005522F4">
      <w:pPr>
        <w:pStyle w:val="ListParagraph"/>
        <w:rPr>
          <w:sz w:val="24"/>
          <w:szCs w:val="24"/>
        </w:rPr>
      </w:pPr>
    </w:p>
    <w:p w14:paraId="208BDAF3"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05B7239" w14:textId="77777777" w:rsidR="005522F4" w:rsidRDefault="005522F4" w:rsidP="005522F4">
      <w:pPr>
        <w:pStyle w:val="Heading1"/>
        <w:rPr>
          <w:rFonts w:cs="Arial"/>
        </w:rPr>
      </w:pPr>
    </w:p>
    <w:p w14:paraId="3F39B54C" w14:textId="77777777" w:rsidR="005522F4" w:rsidRPr="00B54FCF" w:rsidRDefault="005522F4" w:rsidP="005522F4">
      <w:pPr>
        <w:pStyle w:val="Heading1"/>
        <w:rPr>
          <w:rFonts w:cs="Arial"/>
        </w:rPr>
      </w:pPr>
      <w:r>
        <w:rPr>
          <w:rFonts w:cs="Arial"/>
        </w:rPr>
        <w:t>SOLID Architecture</w:t>
      </w:r>
    </w:p>
    <w:p w14:paraId="23ECEE1E" w14:textId="77777777" w:rsidR="005522F4" w:rsidRDefault="005522F4" w:rsidP="005522F4"/>
    <w:p w14:paraId="5377AFA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Single Responsibility</w:t>
      </w:r>
    </w:p>
    <w:p w14:paraId="319A1001" w14:textId="77777777" w:rsidR="005522F4" w:rsidRDefault="005522F4" w:rsidP="005522F4">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E64BFA4" w14:textId="77777777" w:rsidR="005522F4" w:rsidRPr="000D6C25" w:rsidRDefault="005522F4" w:rsidP="005522F4">
      <w:pPr>
        <w:pStyle w:val="ListParagraph"/>
        <w:rPr>
          <w:sz w:val="24"/>
          <w:szCs w:val="24"/>
        </w:rPr>
      </w:pPr>
    </w:p>
    <w:p w14:paraId="7A18E92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Open/Closed</w:t>
      </w:r>
    </w:p>
    <w:p w14:paraId="28B4FFF1" w14:textId="77777777" w:rsidR="005522F4" w:rsidRPr="000D6C25" w:rsidRDefault="005522F4" w:rsidP="005522F4">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42CB8FC0" w14:textId="77777777" w:rsidR="005522F4" w:rsidRPr="000D6C25" w:rsidRDefault="005522F4" w:rsidP="005522F4">
      <w:pPr>
        <w:pStyle w:val="ListParagraph"/>
        <w:rPr>
          <w:b/>
          <w:bCs/>
          <w:sz w:val="30"/>
          <w:szCs w:val="30"/>
        </w:rPr>
      </w:pPr>
    </w:p>
    <w:p w14:paraId="1656925E"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Liskov Subtitution</w:t>
      </w:r>
    </w:p>
    <w:p w14:paraId="1239DCEB" w14:textId="77777777" w:rsidR="005522F4" w:rsidRDefault="005522F4" w:rsidP="005522F4">
      <w:pPr>
        <w:pStyle w:val="ListParagraph"/>
        <w:rPr>
          <w:sz w:val="24"/>
          <w:szCs w:val="24"/>
        </w:rPr>
      </w:pPr>
      <w:r>
        <w:rPr>
          <w:sz w:val="24"/>
          <w:szCs w:val="24"/>
        </w:rPr>
        <w:t>This principle asserts that if a child class is a subtype of its parent class, it should be able to function like its parent class without causing errors in the program. Currently, this principle has only been applied to the error handling exception which will be sent as a response in case there is a bad request from the client that is happening in the server.</w:t>
      </w:r>
    </w:p>
    <w:p w14:paraId="50DCE2C2" w14:textId="77777777" w:rsidR="005522F4" w:rsidRPr="000D6C25" w:rsidRDefault="005522F4" w:rsidP="005522F4">
      <w:pPr>
        <w:pStyle w:val="ListParagraph"/>
        <w:rPr>
          <w:sz w:val="24"/>
          <w:szCs w:val="24"/>
        </w:rPr>
      </w:pPr>
    </w:p>
    <w:p w14:paraId="44F41FF1"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Interface Segregation</w:t>
      </w:r>
    </w:p>
    <w:p w14:paraId="647A36DE" w14:textId="77777777" w:rsidR="005522F4" w:rsidRDefault="005522F4" w:rsidP="005522F4">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3F97C614" w14:textId="77777777" w:rsidR="005522F4" w:rsidRDefault="005522F4" w:rsidP="005522F4">
      <w:pPr>
        <w:pStyle w:val="ListParagraph"/>
        <w:rPr>
          <w:sz w:val="24"/>
          <w:szCs w:val="24"/>
        </w:rPr>
      </w:pPr>
    </w:p>
    <w:p w14:paraId="3C96C887"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Dependency Inversion</w:t>
      </w:r>
    </w:p>
    <w:p w14:paraId="7F97C605" w14:textId="77777777" w:rsidR="005522F4" w:rsidRDefault="005522F4" w:rsidP="005522F4">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7C94ABFE" w14:textId="77777777" w:rsidR="005522F4" w:rsidRDefault="005522F4" w:rsidP="005522F4">
      <w:pPr>
        <w:pStyle w:val="ListParagraph"/>
        <w:rPr>
          <w:sz w:val="24"/>
          <w:szCs w:val="24"/>
        </w:rPr>
      </w:pPr>
    </w:p>
    <w:p w14:paraId="6E972AFA"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858B4D4" w14:textId="77777777" w:rsidR="005522F4" w:rsidRDefault="005522F4" w:rsidP="005522F4">
      <w:pPr>
        <w:pStyle w:val="Heading1"/>
      </w:pPr>
    </w:p>
    <w:p w14:paraId="3E1DF42B" w14:textId="77777777" w:rsidR="005522F4" w:rsidRDefault="005522F4" w:rsidP="005522F4">
      <w:pPr>
        <w:pStyle w:val="Heading1"/>
      </w:pPr>
      <w:r>
        <w:t>Diagrams</w:t>
      </w:r>
    </w:p>
    <w:p w14:paraId="1E2CF695" w14:textId="77777777" w:rsidR="005522F4" w:rsidRDefault="005522F4" w:rsidP="005522F4">
      <w:pPr>
        <w:pStyle w:val="Heading2"/>
      </w:pPr>
    </w:p>
    <w:p w14:paraId="3DFC6741" w14:textId="77777777" w:rsidR="005522F4" w:rsidRDefault="005522F4" w:rsidP="005522F4">
      <w:pPr>
        <w:pStyle w:val="Heading2"/>
        <w:rPr>
          <w:rFonts w:cs="Arial"/>
        </w:rPr>
      </w:pPr>
      <w:r>
        <w:rPr>
          <w:rFonts w:cs="Arial"/>
        </w:rPr>
        <w:t>C4 Diagrams</w:t>
      </w:r>
    </w:p>
    <w:p w14:paraId="1711FA23" w14:textId="77777777" w:rsidR="005522F4" w:rsidRDefault="005522F4" w:rsidP="005522F4"/>
    <w:p w14:paraId="27B5DC2B" w14:textId="77777777" w:rsidR="005522F4" w:rsidRPr="00276EA5" w:rsidRDefault="005522F4" w:rsidP="005522F4">
      <w:pPr>
        <w:pStyle w:val="ListParagraph"/>
        <w:numPr>
          <w:ilvl w:val="0"/>
          <w:numId w:val="20"/>
        </w:numPr>
        <w:rPr>
          <w:sz w:val="30"/>
          <w:szCs w:val="30"/>
        </w:rPr>
      </w:pPr>
      <w:r>
        <w:rPr>
          <w:b/>
          <w:bCs/>
          <w:sz w:val="30"/>
          <w:szCs w:val="30"/>
        </w:rPr>
        <w:t>Context</w:t>
      </w:r>
    </w:p>
    <w:p w14:paraId="06CC3418" w14:textId="77777777" w:rsidR="005522F4" w:rsidRPr="00276EA5" w:rsidRDefault="005522F4" w:rsidP="005522F4">
      <w:pPr>
        <w:pStyle w:val="ListParagraph"/>
        <w:ind w:left="1080"/>
        <w:rPr>
          <w:sz w:val="30"/>
          <w:szCs w:val="30"/>
        </w:rPr>
      </w:pPr>
    </w:p>
    <w:p w14:paraId="62F7215B" w14:textId="77777777" w:rsidR="005522F4" w:rsidRPr="00276EA5" w:rsidRDefault="005522F4" w:rsidP="005522F4">
      <w:pPr>
        <w:pStyle w:val="ListParagraph"/>
        <w:ind w:left="360"/>
        <w:rPr>
          <w:sz w:val="30"/>
          <w:szCs w:val="30"/>
        </w:rPr>
      </w:pPr>
      <w:r>
        <w:rPr>
          <w:noProof/>
          <w:sz w:val="30"/>
          <w:szCs w:val="30"/>
        </w:rPr>
        <w:drawing>
          <wp:inline distT="0" distB="0" distL="0" distR="0" wp14:anchorId="160C22A2" wp14:editId="6A996795">
            <wp:extent cx="5943600" cy="5806440"/>
            <wp:effectExtent l="0" t="0" r="3175" b="3810"/>
            <wp:docPr id="2050146654" name="Picture 2050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3DC79971" w14:textId="77777777" w:rsidR="005522F4" w:rsidRDefault="005522F4" w:rsidP="005522F4">
      <w:pPr>
        <w:rPr>
          <w:rFonts w:ascii="Arial" w:eastAsia="Times New Roman" w:hAnsi="Arial" w:cs="Times New Roman"/>
          <w:sz w:val="30"/>
          <w:szCs w:val="30"/>
          <w:lang w:val="nl-NL"/>
        </w:rPr>
      </w:pPr>
      <w:r>
        <w:rPr>
          <w:sz w:val="30"/>
          <w:szCs w:val="30"/>
        </w:rPr>
        <w:br w:type="page"/>
      </w:r>
    </w:p>
    <w:p w14:paraId="2D5667C8" w14:textId="77777777" w:rsidR="005522F4" w:rsidRDefault="005522F4" w:rsidP="005522F4">
      <w:pPr>
        <w:pStyle w:val="ListParagraph"/>
        <w:ind w:left="1080"/>
        <w:rPr>
          <w:sz w:val="30"/>
          <w:szCs w:val="30"/>
        </w:rPr>
      </w:pPr>
    </w:p>
    <w:p w14:paraId="66D8346D" w14:textId="77777777" w:rsidR="005522F4" w:rsidRPr="00276EA5" w:rsidRDefault="005522F4" w:rsidP="005522F4">
      <w:pPr>
        <w:pStyle w:val="ListParagraph"/>
        <w:ind w:left="1080"/>
        <w:rPr>
          <w:sz w:val="30"/>
          <w:szCs w:val="30"/>
        </w:rPr>
      </w:pPr>
    </w:p>
    <w:p w14:paraId="0F603276" w14:textId="77777777" w:rsidR="005522F4" w:rsidRPr="00276EA5" w:rsidRDefault="005522F4" w:rsidP="005522F4">
      <w:pPr>
        <w:pStyle w:val="ListParagraph"/>
        <w:numPr>
          <w:ilvl w:val="0"/>
          <w:numId w:val="20"/>
        </w:numPr>
        <w:rPr>
          <w:sz w:val="30"/>
          <w:szCs w:val="30"/>
        </w:rPr>
      </w:pPr>
      <w:r>
        <w:rPr>
          <w:b/>
          <w:bCs/>
          <w:sz w:val="30"/>
          <w:szCs w:val="30"/>
        </w:rPr>
        <w:t>Containers</w:t>
      </w:r>
    </w:p>
    <w:p w14:paraId="787C8BD1" w14:textId="77777777" w:rsidR="005522F4" w:rsidRPr="00276EA5" w:rsidRDefault="005522F4" w:rsidP="005522F4">
      <w:pPr>
        <w:pStyle w:val="ListParagraph"/>
        <w:ind w:left="1080"/>
        <w:rPr>
          <w:sz w:val="30"/>
          <w:szCs w:val="30"/>
        </w:rPr>
      </w:pPr>
    </w:p>
    <w:p w14:paraId="5D0CBE8B" w14:textId="77777777" w:rsidR="005522F4" w:rsidRPr="006A0990" w:rsidRDefault="005522F4" w:rsidP="005522F4">
      <w:pPr>
        <w:ind w:left="720"/>
        <w:rPr>
          <w:sz w:val="30"/>
          <w:szCs w:val="30"/>
        </w:rPr>
      </w:pPr>
      <w:r>
        <w:rPr>
          <w:noProof/>
        </w:rPr>
        <w:drawing>
          <wp:inline distT="0" distB="0" distL="0" distR="0" wp14:anchorId="1A27AAF4" wp14:editId="7ED614B9">
            <wp:extent cx="5067300" cy="7879184"/>
            <wp:effectExtent l="0" t="0" r="0" b="7620"/>
            <wp:docPr id="18092782" name="Picture 180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4CF6D0CF" w14:textId="77777777" w:rsidR="005522F4" w:rsidRPr="006A0990" w:rsidRDefault="005522F4" w:rsidP="005522F4">
      <w:pPr>
        <w:pStyle w:val="ListParagraph"/>
        <w:ind w:left="1080"/>
        <w:rPr>
          <w:sz w:val="30"/>
          <w:szCs w:val="30"/>
        </w:rPr>
      </w:pPr>
    </w:p>
    <w:p w14:paraId="33B567C5" w14:textId="77777777" w:rsidR="005522F4" w:rsidRPr="00617515" w:rsidRDefault="005522F4" w:rsidP="005522F4">
      <w:pPr>
        <w:pStyle w:val="ListParagraph"/>
        <w:numPr>
          <w:ilvl w:val="0"/>
          <w:numId w:val="20"/>
        </w:numPr>
        <w:rPr>
          <w:sz w:val="30"/>
          <w:szCs w:val="30"/>
        </w:rPr>
      </w:pPr>
      <w:r>
        <w:rPr>
          <w:b/>
          <w:bCs/>
          <w:sz w:val="30"/>
          <w:szCs w:val="30"/>
        </w:rPr>
        <w:t>Components – Frontend</w:t>
      </w:r>
    </w:p>
    <w:p w14:paraId="515AD0D9" w14:textId="77777777" w:rsidR="005522F4" w:rsidRDefault="005522F4" w:rsidP="005522F4">
      <w:pPr>
        <w:pStyle w:val="ListParagraph"/>
        <w:ind w:left="1080"/>
        <w:rPr>
          <w:sz w:val="30"/>
          <w:szCs w:val="30"/>
        </w:rPr>
      </w:pPr>
      <w:r>
        <w:rPr>
          <w:noProof/>
          <w:sz w:val="30"/>
          <w:szCs w:val="30"/>
        </w:rPr>
        <w:drawing>
          <wp:inline distT="0" distB="0" distL="0" distR="0" wp14:anchorId="75E60559" wp14:editId="14682930">
            <wp:extent cx="8049756" cy="5063778"/>
            <wp:effectExtent l="6985" t="0" r="0" b="0"/>
            <wp:docPr id="1659748413" name="Picture 16597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2825" name="Picture 779542825"/>
                    <pic:cNvPicPr/>
                  </pic:nvPicPr>
                  <pic:blipFill>
                    <a:blip r:embed="rId15">
                      <a:extLst>
                        <a:ext uri="{28A0092B-C50C-407E-A947-70E740481C1C}">
                          <a14:useLocalDpi xmlns:a14="http://schemas.microsoft.com/office/drawing/2010/main" val="0"/>
                        </a:ext>
                      </a:extLst>
                    </a:blip>
                    <a:stretch>
                      <a:fillRect/>
                    </a:stretch>
                  </pic:blipFill>
                  <pic:spPr>
                    <a:xfrm rot="5400000">
                      <a:off x="0" y="0"/>
                      <a:ext cx="8068005" cy="5075258"/>
                    </a:xfrm>
                    <a:prstGeom prst="rect">
                      <a:avLst/>
                    </a:prstGeom>
                  </pic:spPr>
                </pic:pic>
              </a:graphicData>
            </a:graphic>
          </wp:inline>
        </w:drawing>
      </w:r>
    </w:p>
    <w:p w14:paraId="240AFE55" w14:textId="77777777" w:rsidR="005522F4" w:rsidRPr="00617515" w:rsidRDefault="005522F4" w:rsidP="005522F4">
      <w:pPr>
        <w:pStyle w:val="ListParagraph"/>
        <w:ind w:left="1080"/>
        <w:rPr>
          <w:sz w:val="30"/>
          <w:szCs w:val="30"/>
        </w:rPr>
      </w:pPr>
    </w:p>
    <w:p w14:paraId="54CBD320" w14:textId="77777777" w:rsidR="005522F4" w:rsidRPr="00617515" w:rsidRDefault="005522F4" w:rsidP="005522F4">
      <w:pPr>
        <w:pStyle w:val="ListParagraph"/>
        <w:numPr>
          <w:ilvl w:val="0"/>
          <w:numId w:val="20"/>
        </w:numPr>
        <w:rPr>
          <w:sz w:val="30"/>
          <w:szCs w:val="30"/>
        </w:rPr>
      </w:pPr>
      <w:r>
        <w:rPr>
          <w:b/>
          <w:bCs/>
          <w:sz w:val="30"/>
          <w:szCs w:val="30"/>
        </w:rPr>
        <w:lastRenderedPageBreak/>
        <w:t>Components – Backend</w:t>
      </w:r>
    </w:p>
    <w:p w14:paraId="2A6F6112" w14:textId="77777777" w:rsidR="005522F4" w:rsidRPr="00617515" w:rsidRDefault="005522F4" w:rsidP="005522F4">
      <w:pPr>
        <w:pStyle w:val="ListParagraph"/>
        <w:ind w:left="1080"/>
        <w:rPr>
          <w:sz w:val="30"/>
          <w:szCs w:val="30"/>
        </w:rPr>
      </w:pPr>
    </w:p>
    <w:p w14:paraId="0DEBBF57" w14:textId="77777777" w:rsidR="005522F4" w:rsidRDefault="005522F4" w:rsidP="005522F4">
      <w:pPr>
        <w:pStyle w:val="ListParagraph"/>
        <w:ind w:left="0"/>
        <w:rPr>
          <w:sz w:val="30"/>
          <w:szCs w:val="30"/>
        </w:rPr>
      </w:pPr>
      <w:r>
        <w:rPr>
          <w:noProof/>
        </w:rPr>
        <w:drawing>
          <wp:inline distT="0" distB="0" distL="0" distR="0" wp14:anchorId="7B00C1AB" wp14:editId="6712B5E7">
            <wp:extent cx="5943600" cy="7317740"/>
            <wp:effectExtent l="0" t="0" r="0" b="0"/>
            <wp:docPr id="273544907" name="Picture 27354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6">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p w14:paraId="2818313E" w14:textId="77777777" w:rsidR="005522F4" w:rsidRDefault="005522F4" w:rsidP="005522F4">
      <w:pPr>
        <w:rPr>
          <w:rFonts w:ascii="Arial" w:eastAsia="Times New Roman" w:hAnsi="Arial" w:cs="Times New Roman"/>
          <w:sz w:val="30"/>
          <w:szCs w:val="30"/>
          <w:lang w:val="nl-NL"/>
        </w:rPr>
      </w:pPr>
      <w:r>
        <w:rPr>
          <w:sz w:val="30"/>
          <w:szCs w:val="30"/>
        </w:rPr>
        <w:br w:type="page"/>
      </w:r>
    </w:p>
    <w:p w14:paraId="4325D9AF" w14:textId="77777777" w:rsidR="005522F4" w:rsidRPr="00617515" w:rsidRDefault="005522F4" w:rsidP="005522F4">
      <w:pPr>
        <w:pStyle w:val="ListParagraph"/>
        <w:ind w:left="0"/>
        <w:rPr>
          <w:sz w:val="30"/>
          <w:szCs w:val="30"/>
        </w:rPr>
      </w:pPr>
    </w:p>
    <w:p w14:paraId="1E1CF754" w14:textId="77777777" w:rsidR="005522F4" w:rsidRPr="00617515" w:rsidRDefault="005522F4" w:rsidP="005522F4">
      <w:pPr>
        <w:pStyle w:val="ListParagraph"/>
        <w:numPr>
          <w:ilvl w:val="0"/>
          <w:numId w:val="20"/>
        </w:numPr>
        <w:ind w:left="720"/>
        <w:rPr>
          <w:sz w:val="30"/>
          <w:szCs w:val="30"/>
        </w:rPr>
      </w:pPr>
      <w:r w:rsidRPr="00617515">
        <w:rPr>
          <w:b/>
          <w:bCs/>
          <w:sz w:val="30"/>
          <w:szCs w:val="30"/>
        </w:rPr>
        <w:t>Components – Database</w:t>
      </w:r>
      <w:r>
        <w:rPr>
          <w:noProof/>
          <w:sz w:val="30"/>
          <w:szCs w:val="30"/>
        </w:rPr>
        <w:drawing>
          <wp:inline distT="0" distB="0" distL="0" distR="0" wp14:anchorId="53D957A0" wp14:editId="540386DE">
            <wp:extent cx="4012005" cy="6459400"/>
            <wp:effectExtent l="0" t="0" r="7620" b="0"/>
            <wp:docPr id="1601882568" name="Picture 1601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215" name="Picture 1546399215"/>
                    <pic:cNvPicPr/>
                  </pic:nvPicPr>
                  <pic:blipFill>
                    <a:blip r:embed="rId17">
                      <a:extLst>
                        <a:ext uri="{28A0092B-C50C-407E-A947-70E740481C1C}">
                          <a14:useLocalDpi xmlns:a14="http://schemas.microsoft.com/office/drawing/2010/main" val="0"/>
                        </a:ext>
                      </a:extLst>
                    </a:blip>
                    <a:stretch>
                      <a:fillRect/>
                    </a:stretch>
                  </pic:blipFill>
                  <pic:spPr>
                    <a:xfrm>
                      <a:off x="0" y="0"/>
                      <a:ext cx="4018421" cy="6469730"/>
                    </a:xfrm>
                    <a:prstGeom prst="rect">
                      <a:avLst/>
                    </a:prstGeom>
                  </pic:spPr>
                </pic:pic>
              </a:graphicData>
            </a:graphic>
          </wp:inline>
        </w:drawing>
      </w:r>
    </w:p>
    <w:p w14:paraId="58490271" w14:textId="77777777" w:rsidR="005522F4" w:rsidRPr="00617515" w:rsidRDefault="005522F4" w:rsidP="005522F4">
      <w:pPr>
        <w:pStyle w:val="ListParagraph"/>
        <w:ind w:left="1080"/>
        <w:rPr>
          <w:sz w:val="30"/>
          <w:szCs w:val="30"/>
        </w:rPr>
      </w:pPr>
    </w:p>
    <w:p w14:paraId="03EF9A59" w14:textId="77777777" w:rsidR="005522F4" w:rsidRPr="00617515" w:rsidRDefault="005522F4" w:rsidP="005522F4">
      <w:pPr>
        <w:ind w:left="90"/>
        <w:rPr>
          <w:sz w:val="30"/>
          <w:szCs w:val="30"/>
        </w:rPr>
      </w:pPr>
    </w:p>
    <w:p w14:paraId="1A00EE06" w14:textId="77777777" w:rsidR="005522F4" w:rsidRDefault="005522F4" w:rsidP="005522F4">
      <w:pPr>
        <w:rPr>
          <w:rFonts w:ascii="Arial" w:eastAsia="Times New Roman" w:hAnsi="Arial" w:cs="Times New Roman"/>
          <w:sz w:val="30"/>
          <w:szCs w:val="30"/>
          <w:lang w:val="nl-NL"/>
        </w:rPr>
      </w:pPr>
      <w:r>
        <w:rPr>
          <w:sz w:val="30"/>
          <w:szCs w:val="30"/>
        </w:rPr>
        <w:br w:type="page"/>
      </w:r>
    </w:p>
    <w:p w14:paraId="30B81DAB" w14:textId="77777777" w:rsidR="005522F4" w:rsidRPr="004C783D" w:rsidRDefault="005522F4" w:rsidP="005522F4">
      <w:pPr>
        <w:pStyle w:val="ListParagraph"/>
        <w:ind w:left="1080"/>
        <w:rPr>
          <w:sz w:val="30"/>
          <w:szCs w:val="30"/>
        </w:rPr>
      </w:pPr>
    </w:p>
    <w:p w14:paraId="2256F985" w14:textId="77777777" w:rsidR="005522F4" w:rsidRPr="00D723C3" w:rsidRDefault="005522F4" w:rsidP="005522F4">
      <w:pPr>
        <w:pStyle w:val="ListParagraph"/>
        <w:numPr>
          <w:ilvl w:val="0"/>
          <w:numId w:val="20"/>
        </w:numPr>
        <w:rPr>
          <w:sz w:val="30"/>
          <w:szCs w:val="30"/>
        </w:rPr>
      </w:pPr>
      <w:r>
        <w:rPr>
          <w:b/>
          <w:bCs/>
          <w:sz w:val="30"/>
          <w:szCs w:val="30"/>
        </w:rPr>
        <w:t>Code</w:t>
      </w:r>
    </w:p>
    <w:p w14:paraId="7DAF3955" w14:textId="77777777" w:rsidR="005522F4" w:rsidRPr="00D723C3" w:rsidRDefault="005522F4" w:rsidP="005522F4">
      <w:pPr>
        <w:pStyle w:val="ListParagraph"/>
        <w:numPr>
          <w:ilvl w:val="1"/>
          <w:numId w:val="20"/>
        </w:numPr>
        <w:ind w:left="1260"/>
        <w:rPr>
          <w:sz w:val="30"/>
          <w:szCs w:val="30"/>
        </w:rPr>
      </w:pPr>
      <w:r>
        <w:rPr>
          <w:b/>
          <w:bCs/>
          <w:sz w:val="30"/>
          <w:szCs w:val="30"/>
        </w:rPr>
        <w:t>City</w:t>
      </w:r>
    </w:p>
    <w:p w14:paraId="46375FCC" w14:textId="77777777" w:rsidR="005522F4" w:rsidRPr="00D723C3" w:rsidRDefault="005522F4" w:rsidP="005522F4">
      <w:pPr>
        <w:pStyle w:val="ListParagraph"/>
        <w:ind w:left="1260"/>
        <w:rPr>
          <w:sz w:val="30"/>
          <w:szCs w:val="30"/>
        </w:rPr>
      </w:pPr>
    </w:p>
    <w:p w14:paraId="556300EE" w14:textId="77777777" w:rsidR="005522F4" w:rsidRPr="00D723C3" w:rsidRDefault="005522F4" w:rsidP="005522F4">
      <w:pPr>
        <w:rPr>
          <w:sz w:val="30"/>
          <w:szCs w:val="30"/>
        </w:rPr>
      </w:pPr>
      <w:r>
        <w:rPr>
          <w:noProof/>
          <w:sz w:val="30"/>
          <w:szCs w:val="30"/>
        </w:rPr>
        <w:drawing>
          <wp:inline distT="0" distB="0" distL="0" distR="0" wp14:anchorId="2659C226" wp14:editId="5C79FAED">
            <wp:extent cx="5943600" cy="3084195"/>
            <wp:effectExtent l="0" t="0" r="0" b="1905"/>
            <wp:docPr id="199152298" name="Picture 19915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603" name="Picture 1981867603"/>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22792E9" w14:textId="77777777" w:rsidR="005522F4" w:rsidRPr="00490A4C" w:rsidRDefault="005522F4" w:rsidP="005522F4">
      <w:pPr>
        <w:pStyle w:val="ListParagraph"/>
        <w:ind w:left="1260"/>
        <w:rPr>
          <w:sz w:val="30"/>
          <w:szCs w:val="30"/>
        </w:rPr>
      </w:pPr>
    </w:p>
    <w:p w14:paraId="533BD66D" w14:textId="77777777" w:rsidR="005522F4" w:rsidRPr="00490A4C" w:rsidRDefault="005522F4" w:rsidP="005522F4">
      <w:pPr>
        <w:pStyle w:val="ListParagraph"/>
        <w:numPr>
          <w:ilvl w:val="1"/>
          <w:numId w:val="20"/>
        </w:numPr>
        <w:ind w:left="1260"/>
        <w:rPr>
          <w:sz w:val="30"/>
          <w:szCs w:val="30"/>
        </w:rPr>
      </w:pPr>
      <w:r>
        <w:rPr>
          <w:b/>
          <w:bCs/>
          <w:sz w:val="30"/>
          <w:szCs w:val="30"/>
        </w:rPr>
        <w:t>User</w:t>
      </w:r>
    </w:p>
    <w:p w14:paraId="399DEF03" w14:textId="77777777" w:rsidR="005522F4" w:rsidRDefault="005522F4" w:rsidP="005522F4">
      <w:pPr>
        <w:pStyle w:val="ListParagraph"/>
        <w:ind w:left="1260"/>
        <w:rPr>
          <w:b/>
          <w:bCs/>
          <w:sz w:val="30"/>
          <w:szCs w:val="30"/>
        </w:rPr>
      </w:pPr>
    </w:p>
    <w:p w14:paraId="7AE710A4" w14:textId="77777777" w:rsidR="005522F4" w:rsidRDefault="005522F4" w:rsidP="005522F4">
      <w:pPr>
        <w:pStyle w:val="ListParagraph"/>
        <w:ind w:left="90"/>
        <w:rPr>
          <w:b/>
          <w:bCs/>
          <w:sz w:val="30"/>
          <w:szCs w:val="30"/>
        </w:rPr>
      </w:pPr>
      <w:r>
        <w:rPr>
          <w:b/>
          <w:bCs/>
          <w:noProof/>
          <w:sz w:val="30"/>
          <w:szCs w:val="30"/>
        </w:rPr>
        <w:drawing>
          <wp:inline distT="0" distB="0" distL="0" distR="0" wp14:anchorId="4E9C4F1B" wp14:editId="5D93A60F">
            <wp:extent cx="5943600" cy="3808095"/>
            <wp:effectExtent l="0" t="0" r="0" b="1905"/>
            <wp:docPr id="1022393529" name="Picture 10223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2205" name="Picture 964592205"/>
                    <pic:cNvPicPr/>
                  </pic:nvPicPr>
                  <pic:blipFill>
                    <a:blip r:embed="rId19">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p>
    <w:p w14:paraId="0D765985" w14:textId="77777777" w:rsidR="005522F4" w:rsidRDefault="005522F4" w:rsidP="005522F4">
      <w:pPr>
        <w:pStyle w:val="ListParagraph"/>
        <w:ind w:left="1260"/>
        <w:rPr>
          <w:sz w:val="30"/>
          <w:szCs w:val="30"/>
        </w:rPr>
      </w:pPr>
    </w:p>
    <w:p w14:paraId="1054F333" w14:textId="77777777" w:rsidR="005522F4" w:rsidRPr="00D723C3" w:rsidRDefault="005522F4" w:rsidP="005522F4">
      <w:pPr>
        <w:pStyle w:val="ListParagraph"/>
        <w:ind w:left="1260"/>
        <w:rPr>
          <w:sz w:val="30"/>
          <w:szCs w:val="30"/>
        </w:rPr>
      </w:pPr>
    </w:p>
    <w:p w14:paraId="2602A1A1" w14:textId="77777777" w:rsidR="005522F4" w:rsidRPr="00490A4C" w:rsidRDefault="005522F4" w:rsidP="005522F4">
      <w:pPr>
        <w:pStyle w:val="ListParagraph"/>
        <w:numPr>
          <w:ilvl w:val="1"/>
          <w:numId w:val="20"/>
        </w:numPr>
        <w:ind w:left="1260"/>
        <w:rPr>
          <w:sz w:val="30"/>
          <w:szCs w:val="30"/>
        </w:rPr>
      </w:pPr>
      <w:r>
        <w:rPr>
          <w:b/>
          <w:bCs/>
          <w:sz w:val="30"/>
          <w:szCs w:val="30"/>
        </w:rPr>
        <w:lastRenderedPageBreak/>
        <w:t>Property</w:t>
      </w:r>
    </w:p>
    <w:p w14:paraId="4DFF5682" w14:textId="77777777" w:rsidR="005522F4" w:rsidRDefault="005522F4" w:rsidP="005522F4">
      <w:pPr>
        <w:pStyle w:val="ListParagraph"/>
        <w:ind w:left="1260"/>
        <w:rPr>
          <w:b/>
          <w:bCs/>
          <w:sz w:val="30"/>
          <w:szCs w:val="30"/>
        </w:rPr>
      </w:pPr>
    </w:p>
    <w:p w14:paraId="57A69BD5" w14:textId="77777777" w:rsidR="005522F4" w:rsidRPr="00D723C3" w:rsidRDefault="005522F4" w:rsidP="005522F4">
      <w:pPr>
        <w:pStyle w:val="ListParagraph"/>
        <w:ind w:left="-180"/>
        <w:rPr>
          <w:sz w:val="30"/>
          <w:szCs w:val="30"/>
        </w:rPr>
      </w:pPr>
      <w:r>
        <w:rPr>
          <w:noProof/>
          <w:sz w:val="30"/>
          <w:szCs w:val="30"/>
        </w:rPr>
        <w:drawing>
          <wp:inline distT="0" distB="0" distL="0" distR="0" wp14:anchorId="045672D5" wp14:editId="037FFFA4">
            <wp:extent cx="5943600" cy="4610100"/>
            <wp:effectExtent l="0" t="0" r="0" b="0"/>
            <wp:docPr id="1864964327" name="Picture 186496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0308" name="Picture 463300308"/>
                    <pic:cNvPicPr/>
                  </pic:nvPicPr>
                  <pic:blipFill>
                    <a:blip r:embed="rId2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2DB515B8" w14:textId="77777777" w:rsidR="005522F4" w:rsidRDefault="005522F4" w:rsidP="005522F4">
      <w:pPr>
        <w:rPr>
          <w:rFonts w:ascii="Arial" w:eastAsia="Times New Roman" w:hAnsi="Arial" w:cs="Times New Roman"/>
          <w:sz w:val="30"/>
          <w:szCs w:val="30"/>
          <w:lang w:val="nl-NL"/>
        </w:rPr>
      </w:pPr>
      <w:r>
        <w:rPr>
          <w:sz w:val="30"/>
          <w:szCs w:val="30"/>
        </w:rPr>
        <w:br w:type="page"/>
      </w:r>
    </w:p>
    <w:p w14:paraId="170EF76F" w14:textId="77777777" w:rsidR="005522F4" w:rsidRPr="005522F4" w:rsidRDefault="005522F4" w:rsidP="005522F4">
      <w:pPr>
        <w:pStyle w:val="ListParagraph"/>
        <w:ind w:left="1260"/>
        <w:rPr>
          <w:sz w:val="30"/>
          <w:szCs w:val="30"/>
        </w:rPr>
      </w:pPr>
    </w:p>
    <w:p w14:paraId="34370AA8" w14:textId="77777777" w:rsidR="005522F4" w:rsidRPr="00D723C3" w:rsidRDefault="005522F4" w:rsidP="005522F4">
      <w:pPr>
        <w:pStyle w:val="ListParagraph"/>
        <w:numPr>
          <w:ilvl w:val="1"/>
          <w:numId w:val="20"/>
        </w:numPr>
        <w:ind w:left="1260"/>
        <w:rPr>
          <w:sz w:val="30"/>
          <w:szCs w:val="30"/>
        </w:rPr>
      </w:pPr>
      <w:r>
        <w:rPr>
          <w:b/>
          <w:bCs/>
          <w:sz w:val="30"/>
          <w:szCs w:val="30"/>
        </w:rPr>
        <w:t>Order</w:t>
      </w:r>
    </w:p>
    <w:p w14:paraId="3EA0A4C0" w14:textId="77777777" w:rsidR="005522F4" w:rsidRDefault="005522F4" w:rsidP="005522F4">
      <w:pPr>
        <w:pStyle w:val="ListParagraph"/>
        <w:ind w:left="1260"/>
        <w:rPr>
          <w:b/>
          <w:bCs/>
          <w:sz w:val="30"/>
          <w:szCs w:val="30"/>
        </w:rPr>
      </w:pPr>
    </w:p>
    <w:p w14:paraId="33DD2BCC" w14:textId="77777777" w:rsidR="005522F4" w:rsidRPr="00D723C3" w:rsidRDefault="005522F4" w:rsidP="005522F4">
      <w:pPr>
        <w:pStyle w:val="ListParagraph"/>
        <w:ind w:left="-90"/>
        <w:rPr>
          <w:sz w:val="30"/>
          <w:szCs w:val="30"/>
        </w:rPr>
      </w:pPr>
      <w:r>
        <w:rPr>
          <w:noProof/>
          <w:sz w:val="30"/>
          <w:szCs w:val="30"/>
        </w:rPr>
        <w:drawing>
          <wp:inline distT="0" distB="0" distL="0" distR="0" wp14:anchorId="607EFB23" wp14:editId="02754F47">
            <wp:extent cx="5943600" cy="5727065"/>
            <wp:effectExtent l="0" t="0" r="0" b="6985"/>
            <wp:docPr id="1915160369" name="Picture 191516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0936" name="Picture 1393150936"/>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inline>
        </w:drawing>
      </w:r>
    </w:p>
    <w:p w14:paraId="46E606FA" w14:textId="77777777" w:rsidR="005522F4" w:rsidRPr="00276EA5" w:rsidRDefault="005522F4" w:rsidP="005522F4">
      <w:pPr>
        <w:pStyle w:val="ListParagraph"/>
        <w:ind w:left="0"/>
        <w:rPr>
          <w:sz w:val="30"/>
          <w:szCs w:val="30"/>
        </w:rPr>
      </w:pPr>
    </w:p>
    <w:p w14:paraId="01A684CF" w14:textId="77777777" w:rsidR="005522F4" w:rsidRPr="00276EA5" w:rsidRDefault="005522F4" w:rsidP="005522F4">
      <w:pPr>
        <w:pStyle w:val="ListParagraph"/>
        <w:ind w:left="-360"/>
        <w:rPr>
          <w:sz w:val="30"/>
          <w:szCs w:val="30"/>
        </w:rPr>
      </w:pPr>
    </w:p>
    <w:p w14:paraId="19113D96" w14:textId="417C1F63" w:rsidR="006A0990" w:rsidRPr="001C2C8C" w:rsidRDefault="006A0990" w:rsidP="001C2C8C">
      <w:pPr>
        <w:rPr>
          <w:rFonts w:ascii="Arial" w:eastAsia="Times New Roman" w:hAnsi="Arial" w:cs="Times New Roman"/>
          <w:b/>
          <w:bCs/>
          <w:sz w:val="30"/>
          <w:szCs w:val="30"/>
          <w:lang w:val="nl-NL"/>
        </w:rPr>
      </w:pPr>
    </w:p>
    <w:p w14:paraId="4367BE20" w14:textId="11AD93F4" w:rsidR="00276EA5" w:rsidRPr="00276EA5" w:rsidRDefault="00276EA5" w:rsidP="00276EA5">
      <w:pPr>
        <w:ind w:left="-90"/>
        <w:rPr>
          <w:sz w:val="30"/>
          <w:szCs w:val="30"/>
        </w:rPr>
      </w:pPr>
    </w:p>
    <w:sectPr w:rsidR="00276EA5" w:rsidRPr="00276EA5" w:rsidSect="009B2968">
      <w:headerReference w:type="default" r:id="rId22"/>
      <w:footerReference w:type="even" r:id="rId23"/>
      <w:footerReference w:type="default" r:id="rId24"/>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27263" w14:textId="77777777" w:rsidR="00974F40" w:rsidRDefault="00974F40" w:rsidP="009B2968">
      <w:r>
        <w:separator/>
      </w:r>
    </w:p>
  </w:endnote>
  <w:endnote w:type="continuationSeparator" w:id="0">
    <w:p w14:paraId="1D779E15" w14:textId="77777777" w:rsidR="00974F40" w:rsidRDefault="00974F40"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CFC66" w14:textId="77777777" w:rsidR="00974F40" w:rsidRDefault="00974F40" w:rsidP="009B2968">
      <w:r>
        <w:separator/>
      </w:r>
    </w:p>
  </w:footnote>
  <w:footnote w:type="continuationSeparator" w:id="0">
    <w:p w14:paraId="4E47E7C0" w14:textId="77777777" w:rsidR="00974F40" w:rsidRDefault="00974F40"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214734D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E1DAC30"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C8"/>
    <w:multiLevelType w:val="hybridMultilevel"/>
    <w:tmpl w:val="45EAA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E6792"/>
    <w:multiLevelType w:val="hybridMultilevel"/>
    <w:tmpl w:val="AED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05CAD"/>
    <w:multiLevelType w:val="hybridMultilevel"/>
    <w:tmpl w:val="6BB47034"/>
    <w:lvl w:ilvl="0" w:tplc="7DD2584A">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675B9"/>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8"/>
  </w:num>
  <w:num w:numId="2" w16cid:durableId="2138600467">
    <w:abstractNumId w:val="7"/>
  </w:num>
  <w:num w:numId="3" w16cid:durableId="1238859132">
    <w:abstractNumId w:val="10"/>
  </w:num>
  <w:num w:numId="4" w16cid:durableId="1164273701">
    <w:abstractNumId w:val="23"/>
  </w:num>
  <w:num w:numId="5" w16cid:durableId="1793475758">
    <w:abstractNumId w:val="11"/>
  </w:num>
  <w:num w:numId="6" w16cid:durableId="1622422476">
    <w:abstractNumId w:val="20"/>
  </w:num>
  <w:num w:numId="7" w16cid:durableId="571047358">
    <w:abstractNumId w:val="2"/>
  </w:num>
  <w:num w:numId="8" w16cid:durableId="589317041">
    <w:abstractNumId w:val="1"/>
  </w:num>
  <w:num w:numId="9" w16cid:durableId="351221510">
    <w:abstractNumId w:val="3"/>
  </w:num>
  <w:num w:numId="10" w16cid:durableId="934245282">
    <w:abstractNumId w:val="15"/>
  </w:num>
  <w:num w:numId="11" w16cid:durableId="1419862708">
    <w:abstractNumId w:val="14"/>
  </w:num>
  <w:num w:numId="12" w16cid:durableId="1711149506">
    <w:abstractNumId w:val="22"/>
  </w:num>
  <w:num w:numId="13" w16cid:durableId="1940717807">
    <w:abstractNumId w:val="4"/>
  </w:num>
  <w:num w:numId="14" w16cid:durableId="1006135098">
    <w:abstractNumId w:val="5"/>
  </w:num>
  <w:num w:numId="15" w16cid:durableId="593628534">
    <w:abstractNumId w:val="17"/>
  </w:num>
  <w:num w:numId="16" w16cid:durableId="193614953">
    <w:abstractNumId w:val="9"/>
  </w:num>
  <w:num w:numId="17" w16cid:durableId="115487652">
    <w:abstractNumId w:val="19"/>
  </w:num>
  <w:num w:numId="18" w16cid:durableId="1433277933">
    <w:abstractNumId w:val="6"/>
  </w:num>
  <w:num w:numId="19" w16cid:durableId="225188866">
    <w:abstractNumId w:val="12"/>
  </w:num>
  <w:num w:numId="20" w16cid:durableId="1930505001">
    <w:abstractNumId w:val="13"/>
  </w:num>
  <w:num w:numId="21" w16cid:durableId="1770270099">
    <w:abstractNumId w:val="0"/>
  </w:num>
  <w:num w:numId="22" w16cid:durableId="1026255146">
    <w:abstractNumId w:val="18"/>
  </w:num>
  <w:num w:numId="23" w16cid:durableId="1012608401">
    <w:abstractNumId w:val="16"/>
  </w:num>
  <w:num w:numId="24" w16cid:durableId="942525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187632"/>
    <w:rsid w:val="001C2C8C"/>
    <w:rsid w:val="001D390E"/>
    <w:rsid w:val="00211CE6"/>
    <w:rsid w:val="002366C9"/>
    <w:rsid w:val="00276EA5"/>
    <w:rsid w:val="003A7DA5"/>
    <w:rsid w:val="003B1528"/>
    <w:rsid w:val="003E6AB7"/>
    <w:rsid w:val="00490A4C"/>
    <w:rsid w:val="004C783D"/>
    <w:rsid w:val="005522F4"/>
    <w:rsid w:val="005526B1"/>
    <w:rsid w:val="00561BE4"/>
    <w:rsid w:val="00617515"/>
    <w:rsid w:val="006A0990"/>
    <w:rsid w:val="006C60E6"/>
    <w:rsid w:val="007A1366"/>
    <w:rsid w:val="00840E22"/>
    <w:rsid w:val="008A30C8"/>
    <w:rsid w:val="008F69B9"/>
    <w:rsid w:val="00952F7D"/>
    <w:rsid w:val="00974F40"/>
    <w:rsid w:val="009A380C"/>
    <w:rsid w:val="009B2968"/>
    <w:rsid w:val="009B72D4"/>
    <w:rsid w:val="009D4923"/>
    <w:rsid w:val="009E0276"/>
    <w:rsid w:val="00A07DCE"/>
    <w:rsid w:val="00A123DD"/>
    <w:rsid w:val="00A602AF"/>
    <w:rsid w:val="00A64F96"/>
    <w:rsid w:val="00AE2317"/>
    <w:rsid w:val="00C3007A"/>
    <w:rsid w:val="00C463C1"/>
    <w:rsid w:val="00C779F3"/>
    <w:rsid w:val="00C95220"/>
    <w:rsid w:val="00D723C3"/>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18</Pages>
  <Words>1627</Words>
  <Characters>9276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2023-11-10T11:05:00Z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