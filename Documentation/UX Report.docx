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3DB28A" w14:textId="77777777" w:rsidR="00D077E9" w:rsidRDefault="00D077E9" w:rsidP="00D70D02">
      <w:r>
        <w:rPr>
          <w:noProof/>
        </w:rPr>
        <w:drawing>
          <wp:anchor distT="0" distB="0" distL="114300" distR="114300" simplePos="0" relativeHeight="251658240" behindDoc="1" locked="0" layoutInCell="1" allowOverlap="1" wp14:anchorId="3222C410" wp14:editId="7AC867CF">
            <wp:simplePos x="0" y="0"/>
            <wp:positionH relativeFrom="column">
              <wp:posOffset>-746975</wp:posOffset>
            </wp:positionH>
            <wp:positionV relativeFrom="page">
              <wp:posOffset>-12700</wp:posOffset>
            </wp:positionV>
            <wp:extent cx="7760970" cy="6684010"/>
            <wp:effectExtent l="0" t="0" r="0" b="2540"/>
            <wp:wrapNone/>
            <wp:docPr id="1" name="Picture 1" descr="street view with city buildings, market and street s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4DCC1C02" w14:textId="77777777" w:rsidTr="00D077E9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22F73E90" w14:textId="77777777"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754373C5" wp14:editId="0AF026FA">
                      <wp:extent cx="3528695" cy="601980"/>
                      <wp:effectExtent l="0" t="0" r="0" b="762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6019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AF549BA" w14:textId="631E223B" w:rsidR="00D077E9" w:rsidRPr="00D86945" w:rsidRDefault="00D657F3" w:rsidP="00D657F3">
                                  <w:pPr>
                                    <w:pStyle w:val="Title"/>
                                  </w:pPr>
                                  <w:r>
                                    <w:t>UX REPORT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754373C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277.85pt;height:47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" filled="f" stroked="f" strokeweight=".5pt">
                      <v:textbox>
                        <w:txbxContent>
                          <w:p w14:paraId="5AF549BA" w14:textId="631E223B" w:rsidR="00D077E9" w:rsidRPr="00D86945" w:rsidRDefault="00D657F3" w:rsidP="00D657F3">
                            <w:pPr>
                              <w:pStyle w:val="Title"/>
                            </w:pPr>
                            <w:r>
                              <w:t>UX REPORT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0227D968" w14:textId="77777777"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73FD75E6" wp14:editId="5DA0DE9B">
                      <wp:extent cx="1390918" cy="0"/>
                      <wp:effectExtent l="0" t="19050" r="19050" b="1905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2760913C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0E6CB6FB" w14:textId="77777777" w:rsidTr="00D077E9">
        <w:trPr>
          <w:trHeight w:val="7636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2A5B5F88" w14:textId="77777777" w:rsidR="00D077E9" w:rsidRDefault="00D077E9" w:rsidP="00D077E9">
            <w:pPr>
              <w:rPr>
                <w:noProof/>
              </w:rPr>
            </w:pPr>
          </w:p>
        </w:tc>
      </w:tr>
      <w:tr w:rsidR="00D077E9" w14:paraId="38F0C96B" w14:textId="77777777" w:rsidTr="00D077E9">
        <w:trPr>
          <w:trHeight w:val="217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54FD4FF2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</w:rPr>
              <mc:AlternateContent>
                <mc:Choice Requires="wps">
                  <w:drawing>
                    <wp:inline distT="0" distB="0" distL="0" distR="0" wp14:anchorId="7F88C96E" wp14:editId="3DA47B18">
                      <wp:extent cx="1493949" cy="0"/>
                      <wp:effectExtent l="0" t="19050" r="30480" b="19050"/>
                      <wp:docPr id="6" name="Straight Connector 6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40C5C73A" id="Straight Connector 6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14F0C72A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14:paraId="74155E56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14:paraId="72D0FF67" w14:textId="587C81E8" w:rsidR="00D077E9" w:rsidRDefault="00000000" w:rsidP="00D077E9">
            <w:sdt>
              <w:sdtPr>
                <w:id w:val="-1740469667"/>
                <w:placeholder>
                  <w:docPart w:val="2202814026AC46FE8C1857BF237FD446"/>
                </w:placeholder>
                <w15:appearance w15:val="hidden"/>
              </w:sdtPr>
              <w:sdtContent>
                <w:r w:rsidR="00D657F3">
                  <w:t>HUISTER</w:t>
                </w:r>
              </w:sdtContent>
            </w:sdt>
          </w:p>
          <w:p w14:paraId="56E2FD7D" w14:textId="35AE226C" w:rsidR="00D077E9" w:rsidRDefault="00D077E9" w:rsidP="00D077E9">
            <w:r w:rsidRPr="00B231E5">
              <w:t>Authored by:</w:t>
            </w:r>
            <w:r>
              <w:t xml:space="preserve"> </w:t>
            </w:r>
            <w:sdt>
              <w:sdtPr>
                <w:alias w:val="Your Name"/>
                <w:tag w:val="Your Name"/>
                <w:id w:val="-180584491"/>
                <w:placeholder>
                  <w:docPart w:val="27DA888AA5CD4EC18851C6A9FDE094EA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Content>
                <w:r w:rsidR="00D657F3">
                  <w:t>Calvin Kwan</w:t>
                </w:r>
              </w:sdtContent>
            </w:sdt>
          </w:p>
          <w:p w14:paraId="5D2393FA" w14:textId="77777777" w:rsidR="00D077E9" w:rsidRPr="00D86945" w:rsidRDefault="00D077E9" w:rsidP="00D077E9">
            <w:pPr>
              <w:rPr>
                <w:noProof/>
                <w:sz w:val="10"/>
                <w:szCs w:val="10"/>
              </w:rPr>
            </w:pPr>
          </w:p>
        </w:tc>
      </w:tr>
    </w:tbl>
    <w:p w14:paraId="086BE16B" w14:textId="77777777" w:rsidR="00D077E9" w:rsidRDefault="00D077E9">
      <w:pPr>
        <w:spacing w:after="200"/>
      </w:pPr>
      <w:r w:rsidRPr="00D967AC">
        <w:rPr>
          <w:noProof/>
        </w:rPr>
        <w:drawing>
          <wp:anchor distT="0" distB="0" distL="114300" distR="114300" simplePos="0" relativeHeight="251661312" behindDoc="0" locked="0" layoutInCell="1" allowOverlap="1" wp14:anchorId="6A13248D" wp14:editId="5E9DD9B2">
            <wp:simplePos x="0" y="0"/>
            <wp:positionH relativeFrom="column">
              <wp:posOffset>4953000</wp:posOffset>
            </wp:positionH>
            <wp:positionV relativeFrom="paragraph">
              <wp:posOffset>7394482</wp:posOffset>
            </wp:positionV>
            <wp:extent cx="1483995" cy="569145"/>
            <wp:effectExtent l="0" t="0" r="1905" b="0"/>
            <wp:wrapNone/>
            <wp:docPr id="12" name="Graphic 201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phic 201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3995" cy="569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4E5204C7" wp14:editId="3B8E2394">
                <wp:simplePos x="0" y="0"/>
                <wp:positionH relativeFrom="column">
                  <wp:posOffset>-746975</wp:posOffset>
                </wp:positionH>
                <wp:positionV relativeFrom="page">
                  <wp:posOffset>6670040</wp:posOffset>
                </wp:positionV>
                <wp:extent cx="7760970" cy="3374390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337439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BEEAB9" id="Rectangle 2" o:spid="_x0000_s1026" alt="colored rectangle" style="position:absolute;margin-left:-58.8pt;margin-top:525.2pt;width:611.1pt;height:265.7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" fillcolor="#34aba2 [3206]" stroked="f" strokeweight="2pt">
                <w10:wrap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56F7C413" wp14:editId="7A29E889">
                <wp:simplePos x="0" y="0"/>
                <wp:positionH relativeFrom="column">
                  <wp:posOffset>-205105</wp:posOffset>
                </wp:positionH>
                <wp:positionV relativeFrom="page">
                  <wp:posOffset>900430</wp:posOffset>
                </wp:positionV>
                <wp:extent cx="3938905" cy="8267700"/>
                <wp:effectExtent l="0" t="0" r="4445" b="0"/>
                <wp:wrapNone/>
                <wp:docPr id="3" name="Rectangle 3" descr="white rectangle for text on cov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267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EFB8102" id="Rectangle 3" o:spid="_x0000_s1026" alt="white rectangle for text on cover" style="position:absolute;margin-left:-16.15pt;margin-top:70.9pt;width:310.15pt;height:651pt;z-index:-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" fillcolor="white [3212]" stroked="f" strokeweight="2pt">
                <w10:wrap anchory="page"/>
              </v:rect>
            </w:pict>
          </mc:Fallback>
        </mc:AlternateContent>
      </w:r>
      <w:r>
        <w:br w:type="page"/>
      </w:r>
    </w:p>
    <w:tbl>
      <w:tblPr>
        <w:tblW w:w="10656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656"/>
      </w:tblGrid>
      <w:tr w:rsidR="00D077E9" w14:paraId="37269BCC" w14:textId="77777777" w:rsidTr="00D34C90">
        <w:trPr>
          <w:trHeight w:val="3546"/>
        </w:trPr>
        <w:tc>
          <w:tcPr>
            <w:tcW w:w="10656" w:type="dxa"/>
          </w:tcPr>
          <w:p w14:paraId="7B80FB7C" w14:textId="77777777" w:rsidR="00D34C90" w:rsidRDefault="00D657F3" w:rsidP="00D34C90">
            <w:pPr>
              <w:pStyle w:val="Title"/>
            </w:pPr>
            <w:r>
              <w:lastRenderedPageBreak/>
              <w:t>10 Design Principles</w:t>
            </w:r>
          </w:p>
          <w:p w14:paraId="5C4E19F5" w14:textId="114ABEA8" w:rsidR="00D077E9" w:rsidRDefault="00000000" w:rsidP="00DF027C">
            <w:pPr>
              <w:pStyle w:val="Heading2"/>
            </w:pPr>
            <w:sdt>
              <w:sdtPr>
                <w:id w:val="1660650702"/>
                <w:placeholder>
                  <w:docPart w:val="47B42367E57D42D79DA9806D9943482C"/>
                </w:placeholder>
                <w15:dataBinding w:prefixMappings="xmlns:ns0='http://schemas.microsoft.com/temp/samples' " w:xpath="/ns0:employees[1]/ns0:employee[1]/ns0:CompanyName[1]" w:storeItemID="{00000000-0000-0000-0000-000000000000}"/>
                <w15:appearance w15:val="hidden"/>
              </w:sdtPr>
              <w:sdtContent>
                <w:r w:rsidR="00D657F3">
                  <w:t>Nielsen &amp; Molich</w:t>
                </w:r>
              </w:sdtContent>
            </w:sdt>
          </w:p>
          <w:p w14:paraId="3B46A120" w14:textId="77777777" w:rsidR="00DF027C" w:rsidRDefault="00DF027C" w:rsidP="00DF027C"/>
          <w:p w14:paraId="14D80DD9" w14:textId="77777777" w:rsidR="00DF027C" w:rsidRPr="00D34C90" w:rsidRDefault="00D657F3" w:rsidP="00D657F3">
            <w:pPr>
              <w:pStyle w:val="Content"/>
              <w:numPr>
                <w:ilvl w:val="0"/>
                <w:numId w:val="1"/>
              </w:numPr>
              <w:rPr>
                <w:b/>
                <w:bCs/>
                <w:sz w:val="32"/>
                <w:szCs w:val="32"/>
              </w:rPr>
            </w:pPr>
            <w:r w:rsidRPr="00D34C90">
              <w:rPr>
                <w:b/>
                <w:bCs/>
                <w:sz w:val="32"/>
                <w:szCs w:val="32"/>
              </w:rPr>
              <w:t>Visibility of system status</w:t>
            </w:r>
          </w:p>
          <w:p w14:paraId="0A7E98B7" w14:textId="06BDA63D" w:rsidR="00D34C90" w:rsidRDefault="00D34C90" w:rsidP="00D34C90">
            <w:pPr>
              <w:pStyle w:val="Content"/>
              <w:ind w:left="720"/>
              <w:rPr>
                <w:szCs w:val="28"/>
              </w:rPr>
            </w:pPr>
            <w:proofErr w:type="spellStart"/>
            <w:r>
              <w:rPr>
                <w:szCs w:val="28"/>
              </w:rPr>
              <w:t>Huister</w:t>
            </w:r>
            <w:proofErr w:type="spellEnd"/>
            <w:r>
              <w:rPr>
                <w:szCs w:val="28"/>
              </w:rPr>
              <w:t xml:space="preserve"> application use toast for every user action which will notify user after they do an action</w:t>
            </w:r>
          </w:p>
          <w:p w14:paraId="5A119D43" w14:textId="77777777" w:rsidR="00D34C90" w:rsidRDefault="00D34C90" w:rsidP="00D34C90">
            <w:pPr>
              <w:pStyle w:val="Content"/>
              <w:ind w:left="720"/>
              <w:rPr>
                <w:szCs w:val="28"/>
              </w:rPr>
            </w:pPr>
          </w:p>
          <w:p w14:paraId="06D4F9B1" w14:textId="77777777" w:rsidR="008314F4" w:rsidRDefault="008314F4" w:rsidP="00D34C90">
            <w:pPr>
              <w:pStyle w:val="Content"/>
              <w:ind w:left="720"/>
              <w:rPr>
                <w:noProof/>
                <w:szCs w:val="28"/>
              </w:rPr>
            </w:pPr>
          </w:p>
          <w:p w14:paraId="6231F405" w14:textId="5ED983FF" w:rsidR="008314F4" w:rsidRPr="008314F4" w:rsidRDefault="00D34C90" w:rsidP="008314F4">
            <w:pPr>
              <w:pStyle w:val="Content"/>
              <w:ind w:left="720"/>
              <w:rPr>
                <w:szCs w:val="28"/>
              </w:rPr>
            </w:pPr>
            <w:r>
              <w:rPr>
                <w:noProof/>
                <w:szCs w:val="28"/>
              </w:rPr>
              <w:drawing>
                <wp:inline distT="0" distB="0" distL="0" distR="0" wp14:anchorId="4B4D3B68" wp14:editId="2BEAE77C">
                  <wp:extent cx="6308308" cy="2532380"/>
                  <wp:effectExtent l="0" t="0" r="0" b="0"/>
                  <wp:docPr id="11078353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7835366" name="Picture 1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5" t="40408" r="-345" b="-40408"/>
                          <a:stretch/>
                        </pic:blipFill>
                        <pic:spPr>
                          <a:xfrm>
                            <a:off x="0" y="0"/>
                            <a:ext cx="6308308" cy="2532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7081F0" w14:textId="77777777" w:rsidR="008314F4" w:rsidRDefault="008314F4" w:rsidP="008314F4">
            <w:pPr>
              <w:pStyle w:val="Content"/>
              <w:ind w:left="720"/>
              <w:rPr>
                <w:b/>
                <w:bCs/>
                <w:sz w:val="32"/>
                <w:szCs w:val="32"/>
              </w:rPr>
            </w:pPr>
          </w:p>
          <w:p w14:paraId="5D2E9D9E" w14:textId="77777777" w:rsidR="008314F4" w:rsidRDefault="008314F4" w:rsidP="008314F4">
            <w:pPr>
              <w:pStyle w:val="Content"/>
              <w:ind w:left="720"/>
              <w:rPr>
                <w:b/>
                <w:bCs/>
                <w:sz w:val="32"/>
                <w:szCs w:val="32"/>
              </w:rPr>
            </w:pPr>
          </w:p>
          <w:p w14:paraId="1EE0AC8B" w14:textId="77777777" w:rsidR="008314F4" w:rsidRDefault="008314F4" w:rsidP="008314F4">
            <w:pPr>
              <w:pStyle w:val="Content"/>
              <w:ind w:left="720"/>
              <w:rPr>
                <w:b/>
                <w:bCs/>
                <w:sz w:val="32"/>
                <w:szCs w:val="32"/>
              </w:rPr>
            </w:pPr>
          </w:p>
          <w:p w14:paraId="641A7E9D" w14:textId="77777777" w:rsidR="008314F4" w:rsidRDefault="008314F4" w:rsidP="008314F4">
            <w:pPr>
              <w:pStyle w:val="Content"/>
              <w:ind w:left="720"/>
              <w:rPr>
                <w:b/>
                <w:bCs/>
                <w:sz w:val="32"/>
                <w:szCs w:val="32"/>
              </w:rPr>
            </w:pPr>
          </w:p>
          <w:p w14:paraId="0D071109" w14:textId="77777777" w:rsidR="008314F4" w:rsidRDefault="008314F4" w:rsidP="008314F4">
            <w:pPr>
              <w:pStyle w:val="Content"/>
              <w:ind w:left="720"/>
              <w:rPr>
                <w:b/>
                <w:bCs/>
                <w:sz w:val="32"/>
                <w:szCs w:val="32"/>
              </w:rPr>
            </w:pPr>
          </w:p>
          <w:p w14:paraId="25141259" w14:textId="77777777" w:rsidR="008314F4" w:rsidRDefault="008314F4" w:rsidP="008314F4">
            <w:pPr>
              <w:pStyle w:val="Content"/>
              <w:ind w:left="720"/>
              <w:rPr>
                <w:b/>
                <w:bCs/>
                <w:sz w:val="32"/>
                <w:szCs w:val="32"/>
              </w:rPr>
            </w:pPr>
          </w:p>
          <w:p w14:paraId="2E1FD112" w14:textId="77777777" w:rsidR="008314F4" w:rsidRDefault="008314F4" w:rsidP="008314F4">
            <w:pPr>
              <w:pStyle w:val="Content"/>
              <w:ind w:left="720"/>
              <w:rPr>
                <w:b/>
                <w:bCs/>
                <w:sz w:val="32"/>
                <w:szCs w:val="32"/>
              </w:rPr>
            </w:pPr>
          </w:p>
          <w:p w14:paraId="5E19DAB7" w14:textId="77777777" w:rsidR="008314F4" w:rsidRDefault="008314F4" w:rsidP="008314F4">
            <w:pPr>
              <w:pStyle w:val="Content"/>
              <w:ind w:left="720"/>
              <w:rPr>
                <w:b/>
                <w:bCs/>
                <w:sz w:val="32"/>
                <w:szCs w:val="32"/>
              </w:rPr>
            </w:pPr>
          </w:p>
          <w:p w14:paraId="147EAF62" w14:textId="77777777" w:rsidR="008314F4" w:rsidRDefault="008314F4" w:rsidP="008314F4">
            <w:pPr>
              <w:pStyle w:val="Content"/>
              <w:ind w:left="720"/>
              <w:rPr>
                <w:b/>
                <w:bCs/>
                <w:sz w:val="32"/>
                <w:szCs w:val="32"/>
              </w:rPr>
            </w:pPr>
          </w:p>
          <w:p w14:paraId="34790DC6" w14:textId="77777777" w:rsidR="008314F4" w:rsidRDefault="008314F4" w:rsidP="008314F4">
            <w:pPr>
              <w:pStyle w:val="Content"/>
              <w:ind w:left="720"/>
              <w:rPr>
                <w:b/>
                <w:bCs/>
                <w:sz w:val="32"/>
                <w:szCs w:val="32"/>
              </w:rPr>
            </w:pPr>
          </w:p>
          <w:p w14:paraId="0E1E7BD2" w14:textId="77777777" w:rsidR="008314F4" w:rsidRDefault="008314F4" w:rsidP="008314F4">
            <w:pPr>
              <w:pStyle w:val="Content"/>
              <w:ind w:left="720"/>
              <w:rPr>
                <w:b/>
                <w:bCs/>
                <w:sz w:val="32"/>
                <w:szCs w:val="32"/>
              </w:rPr>
            </w:pPr>
          </w:p>
          <w:p w14:paraId="1C995E29" w14:textId="316B5389" w:rsidR="00D657F3" w:rsidRDefault="00D657F3" w:rsidP="00D657F3">
            <w:pPr>
              <w:pStyle w:val="Content"/>
              <w:numPr>
                <w:ilvl w:val="0"/>
                <w:numId w:val="1"/>
              </w:numPr>
              <w:rPr>
                <w:b/>
                <w:bCs/>
                <w:sz w:val="32"/>
                <w:szCs w:val="32"/>
              </w:rPr>
            </w:pPr>
            <w:r w:rsidRPr="00D34C90">
              <w:rPr>
                <w:b/>
                <w:bCs/>
                <w:sz w:val="32"/>
                <w:szCs w:val="32"/>
              </w:rPr>
              <w:lastRenderedPageBreak/>
              <w:t>Match between system and real world</w:t>
            </w:r>
          </w:p>
          <w:p w14:paraId="3E9D88D1" w14:textId="7B821DEC" w:rsidR="00D34C90" w:rsidRDefault="00D34C90" w:rsidP="00D34C90">
            <w:pPr>
              <w:pStyle w:val="Content"/>
              <w:ind w:left="720"/>
              <w:rPr>
                <w:szCs w:val="28"/>
              </w:rPr>
            </w:pPr>
            <w:proofErr w:type="spellStart"/>
            <w:r>
              <w:rPr>
                <w:szCs w:val="28"/>
              </w:rPr>
              <w:t>Huister</w:t>
            </w:r>
            <w:proofErr w:type="spellEnd"/>
            <w:r>
              <w:rPr>
                <w:szCs w:val="28"/>
              </w:rPr>
              <w:t xml:space="preserve"> application use icons so user can easily understand how to interact with the application</w:t>
            </w:r>
          </w:p>
          <w:p w14:paraId="517E8FFB" w14:textId="06A39D5C" w:rsidR="00D34C90" w:rsidRPr="00D34C90" w:rsidRDefault="008314F4" w:rsidP="00D34C90">
            <w:pPr>
              <w:pStyle w:val="Content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4DD87B2F" wp14:editId="3259211F">
                  <wp:extent cx="6309360" cy="2268855"/>
                  <wp:effectExtent l="0" t="0" r="0" b="0"/>
                  <wp:docPr id="1478511506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8511506" name="Picture 1478511506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9360" cy="2268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AA9222" w14:textId="30769D55" w:rsidR="00D657F3" w:rsidRDefault="00D657F3" w:rsidP="00D657F3">
            <w:pPr>
              <w:pStyle w:val="Content"/>
              <w:numPr>
                <w:ilvl w:val="0"/>
                <w:numId w:val="1"/>
              </w:numPr>
              <w:rPr>
                <w:b/>
                <w:bCs/>
                <w:sz w:val="32"/>
                <w:szCs w:val="32"/>
              </w:rPr>
            </w:pPr>
            <w:r w:rsidRPr="00D34C90">
              <w:rPr>
                <w:b/>
                <w:bCs/>
                <w:sz w:val="32"/>
                <w:szCs w:val="32"/>
              </w:rPr>
              <w:t>User control and freedom</w:t>
            </w:r>
          </w:p>
          <w:p w14:paraId="08AE8511" w14:textId="32A5F5C0" w:rsidR="00D34C90" w:rsidRDefault="00685BEC" w:rsidP="00D34C90">
            <w:pPr>
              <w:pStyle w:val="Content"/>
              <w:ind w:left="720"/>
              <w:rPr>
                <w:szCs w:val="28"/>
              </w:rPr>
            </w:pPr>
            <w:r>
              <w:rPr>
                <w:szCs w:val="28"/>
              </w:rPr>
              <w:t>A forgot password feature has been implemented to give user control over their own account</w:t>
            </w:r>
            <w:r w:rsidR="005B07C6">
              <w:rPr>
                <w:szCs w:val="28"/>
              </w:rPr>
              <w:t xml:space="preserve"> if they forget their password</w:t>
            </w:r>
          </w:p>
          <w:p w14:paraId="427CD8E7" w14:textId="0F75ACCE" w:rsidR="00685BEC" w:rsidRPr="00D34C90" w:rsidRDefault="00685BEC" w:rsidP="00D34C90">
            <w:pPr>
              <w:pStyle w:val="Content"/>
              <w:ind w:left="720"/>
              <w:rPr>
                <w:szCs w:val="28"/>
              </w:rPr>
            </w:pPr>
            <w:r>
              <w:rPr>
                <w:noProof/>
                <w:szCs w:val="28"/>
              </w:rPr>
              <w:drawing>
                <wp:inline distT="0" distB="0" distL="0" distR="0" wp14:anchorId="30731D73" wp14:editId="51C24C1F">
                  <wp:extent cx="6309360" cy="3739515"/>
                  <wp:effectExtent l="0" t="0" r="0" b="0"/>
                  <wp:docPr id="1234503899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4503899" name="Picture 1234503899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9360" cy="3739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3D6A32" w14:textId="77777777" w:rsidR="00D34C90" w:rsidRDefault="00D34C90" w:rsidP="00D34C90">
            <w:pPr>
              <w:pStyle w:val="Content"/>
              <w:ind w:left="720"/>
              <w:rPr>
                <w:b/>
                <w:bCs/>
                <w:sz w:val="32"/>
                <w:szCs w:val="32"/>
              </w:rPr>
            </w:pPr>
          </w:p>
          <w:p w14:paraId="6173C02B" w14:textId="77777777" w:rsidR="00685BEC" w:rsidRPr="00D34C90" w:rsidRDefault="00685BEC" w:rsidP="00D34C90">
            <w:pPr>
              <w:pStyle w:val="Content"/>
              <w:ind w:left="720"/>
              <w:rPr>
                <w:b/>
                <w:bCs/>
                <w:sz w:val="32"/>
                <w:szCs w:val="32"/>
              </w:rPr>
            </w:pPr>
          </w:p>
          <w:p w14:paraId="5E1F1A28" w14:textId="77777777" w:rsidR="00D657F3" w:rsidRDefault="00D657F3" w:rsidP="00D657F3">
            <w:pPr>
              <w:pStyle w:val="Content"/>
              <w:numPr>
                <w:ilvl w:val="0"/>
                <w:numId w:val="1"/>
              </w:numPr>
              <w:rPr>
                <w:b/>
                <w:bCs/>
                <w:sz w:val="32"/>
                <w:szCs w:val="32"/>
              </w:rPr>
            </w:pPr>
            <w:r w:rsidRPr="00D34C90">
              <w:rPr>
                <w:b/>
                <w:bCs/>
                <w:sz w:val="32"/>
                <w:szCs w:val="32"/>
              </w:rPr>
              <w:lastRenderedPageBreak/>
              <w:t>Error prevention</w:t>
            </w:r>
          </w:p>
          <w:p w14:paraId="53DBA205" w14:textId="35C1F4F4" w:rsidR="00D34C90" w:rsidRDefault="00685BEC" w:rsidP="00D34C90">
            <w:pPr>
              <w:pStyle w:val="Content"/>
              <w:ind w:left="720"/>
              <w:rPr>
                <w:szCs w:val="28"/>
              </w:rPr>
            </w:pPr>
            <w:r>
              <w:rPr>
                <w:szCs w:val="28"/>
              </w:rPr>
              <w:t>When user insert an invalid input, the application will send an error message</w:t>
            </w:r>
          </w:p>
          <w:p w14:paraId="2C6A8629" w14:textId="5CFD145D" w:rsidR="005B07C6" w:rsidRPr="00D34C90" w:rsidRDefault="005B07C6" w:rsidP="00D34C90">
            <w:pPr>
              <w:pStyle w:val="Content"/>
              <w:ind w:left="720"/>
              <w:rPr>
                <w:szCs w:val="28"/>
              </w:rPr>
            </w:pPr>
            <w:r>
              <w:rPr>
                <w:noProof/>
                <w:szCs w:val="28"/>
              </w:rPr>
              <w:drawing>
                <wp:inline distT="0" distB="0" distL="0" distR="0" wp14:anchorId="740325C0" wp14:editId="2C3A904B">
                  <wp:extent cx="6066046" cy="3452159"/>
                  <wp:effectExtent l="0" t="0" r="0" b="0"/>
                  <wp:docPr id="141061510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0615108" name="Picture 1410615108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6046" cy="3452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4A45D9" w14:textId="77777777" w:rsidR="00D657F3" w:rsidRDefault="00D657F3" w:rsidP="00D657F3">
            <w:pPr>
              <w:pStyle w:val="Content"/>
              <w:numPr>
                <w:ilvl w:val="0"/>
                <w:numId w:val="1"/>
              </w:numPr>
              <w:rPr>
                <w:b/>
                <w:bCs/>
                <w:sz w:val="32"/>
                <w:szCs w:val="32"/>
              </w:rPr>
            </w:pPr>
            <w:r w:rsidRPr="00D34C90">
              <w:rPr>
                <w:b/>
                <w:bCs/>
                <w:sz w:val="32"/>
                <w:szCs w:val="32"/>
              </w:rPr>
              <w:t>Help users recognize, diagnose, and recover from errors</w:t>
            </w:r>
          </w:p>
          <w:p w14:paraId="4072A1F0" w14:textId="526FDB9A" w:rsidR="00685BEC" w:rsidRDefault="005B07C6" w:rsidP="00685BEC">
            <w:pPr>
              <w:pStyle w:val="Content"/>
              <w:ind w:left="720"/>
              <w:rPr>
                <w:szCs w:val="28"/>
              </w:rPr>
            </w:pPr>
            <w:proofErr w:type="spellStart"/>
            <w:r>
              <w:rPr>
                <w:szCs w:val="28"/>
              </w:rPr>
              <w:t>Huister</w:t>
            </w:r>
            <w:proofErr w:type="spellEnd"/>
            <w:r>
              <w:rPr>
                <w:szCs w:val="28"/>
              </w:rPr>
              <w:t xml:space="preserve"> has a confirmation message when they are about to do an irreversible action</w:t>
            </w:r>
          </w:p>
          <w:p w14:paraId="009474F0" w14:textId="4CA27FB1" w:rsidR="005B07C6" w:rsidRPr="005B07C6" w:rsidRDefault="005B07C6" w:rsidP="00685BEC">
            <w:pPr>
              <w:pStyle w:val="Content"/>
              <w:ind w:left="720"/>
              <w:rPr>
                <w:szCs w:val="28"/>
              </w:rPr>
            </w:pPr>
            <w:r>
              <w:rPr>
                <w:noProof/>
                <w:szCs w:val="28"/>
              </w:rPr>
              <w:drawing>
                <wp:inline distT="0" distB="0" distL="0" distR="0" wp14:anchorId="11099367" wp14:editId="51B26A29">
                  <wp:extent cx="6309360" cy="1917700"/>
                  <wp:effectExtent l="0" t="0" r="0" b="6350"/>
                  <wp:docPr id="560588304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0588304" name="Picture 560588304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9360" cy="191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737493" w14:textId="77777777" w:rsidR="005B07C6" w:rsidRDefault="005B07C6" w:rsidP="005B07C6">
            <w:pPr>
              <w:pStyle w:val="Content"/>
              <w:ind w:left="720"/>
              <w:rPr>
                <w:b/>
                <w:bCs/>
                <w:sz w:val="32"/>
                <w:szCs w:val="32"/>
              </w:rPr>
            </w:pPr>
          </w:p>
          <w:p w14:paraId="4E2F4DA4" w14:textId="77777777" w:rsidR="005B07C6" w:rsidRDefault="005B07C6" w:rsidP="005B07C6">
            <w:pPr>
              <w:pStyle w:val="Content"/>
              <w:ind w:left="720"/>
              <w:rPr>
                <w:b/>
                <w:bCs/>
                <w:sz w:val="32"/>
                <w:szCs w:val="32"/>
              </w:rPr>
            </w:pPr>
          </w:p>
          <w:p w14:paraId="46983749" w14:textId="77777777" w:rsidR="005B07C6" w:rsidRDefault="005B07C6" w:rsidP="005B07C6">
            <w:pPr>
              <w:pStyle w:val="Content"/>
              <w:ind w:left="720"/>
              <w:rPr>
                <w:b/>
                <w:bCs/>
                <w:sz w:val="32"/>
                <w:szCs w:val="32"/>
              </w:rPr>
            </w:pPr>
          </w:p>
          <w:p w14:paraId="53321C93" w14:textId="77777777" w:rsidR="005B07C6" w:rsidRDefault="005B07C6" w:rsidP="005B07C6">
            <w:pPr>
              <w:pStyle w:val="Content"/>
              <w:ind w:left="720"/>
              <w:rPr>
                <w:b/>
                <w:bCs/>
                <w:sz w:val="32"/>
                <w:szCs w:val="32"/>
              </w:rPr>
            </w:pPr>
          </w:p>
          <w:p w14:paraId="59BB8EBA" w14:textId="77777777" w:rsidR="005B07C6" w:rsidRDefault="005B07C6" w:rsidP="005B07C6">
            <w:pPr>
              <w:pStyle w:val="Content"/>
              <w:ind w:left="720"/>
              <w:rPr>
                <w:b/>
                <w:bCs/>
                <w:sz w:val="32"/>
                <w:szCs w:val="32"/>
              </w:rPr>
            </w:pPr>
          </w:p>
          <w:p w14:paraId="660297F3" w14:textId="77777777" w:rsidR="005B07C6" w:rsidRDefault="005B07C6" w:rsidP="005B07C6">
            <w:pPr>
              <w:pStyle w:val="Content"/>
              <w:ind w:left="720"/>
              <w:rPr>
                <w:b/>
                <w:bCs/>
                <w:sz w:val="32"/>
                <w:szCs w:val="32"/>
              </w:rPr>
            </w:pPr>
          </w:p>
          <w:p w14:paraId="48482A73" w14:textId="7C83B995" w:rsidR="00D657F3" w:rsidRDefault="00D657F3" w:rsidP="00D657F3">
            <w:pPr>
              <w:pStyle w:val="Content"/>
              <w:numPr>
                <w:ilvl w:val="0"/>
                <w:numId w:val="1"/>
              </w:numPr>
              <w:rPr>
                <w:b/>
                <w:bCs/>
                <w:sz w:val="32"/>
                <w:szCs w:val="32"/>
              </w:rPr>
            </w:pPr>
            <w:r w:rsidRPr="00D34C90">
              <w:rPr>
                <w:b/>
                <w:bCs/>
                <w:sz w:val="32"/>
                <w:szCs w:val="32"/>
              </w:rPr>
              <w:lastRenderedPageBreak/>
              <w:t>Consistency and standards</w:t>
            </w:r>
          </w:p>
          <w:p w14:paraId="3698F847" w14:textId="3BBFB5C2" w:rsidR="005B07C6" w:rsidRDefault="005B07C6" w:rsidP="005B07C6">
            <w:pPr>
              <w:pStyle w:val="Content"/>
              <w:ind w:left="720"/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Huister</w:t>
            </w:r>
            <w:proofErr w:type="spellEnd"/>
            <w:r>
              <w:rPr>
                <w:sz w:val="32"/>
                <w:szCs w:val="32"/>
              </w:rPr>
              <w:t xml:space="preserve"> using standardize design for each page</w:t>
            </w:r>
          </w:p>
          <w:p w14:paraId="38A89A13" w14:textId="77777777" w:rsidR="005B07C6" w:rsidRDefault="005B07C6" w:rsidP="005B07C6">
            <w:pPr>
              <w:pStyle w:val="Content"/>
              <w:ind w:left="720"/>
              <w:rPr>
                <w:sz w:val="32"/>
                <w:szCs w:val="32"/>
              </w:rPr>
            </w:pPr>
          </w:p>
          <w:p w14:paraId="1EFD2E7A" w14:textId="23D9E171" w:rsidR="005B07C6" w:rsidRDefault="005B07C6" w:rsidP="005B07C6">
            <w:pPr>
              <w:pStyle w:val="Content"/>
              <w:numPr>
                <w:ilvl w:val="0"/>
                <w:numId w:val="2"/>
              </w:num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Owner Page</w:t>
            </w:r>
          </w:p>
          <w:p w14:paraId="2D62868B" w14:textId="6ADA135D" w:rsidR="005B07C6" w:rsidRDefault="005B07C6" w:rsidP="005B07C6">
            <w:pPr>
              <w:pStyle w:val="Content"/>
              <w:ind w:left="720"/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drawing>
                <wp:inline distT="0" distB="0" distL="0" distR="0" wp14:anchorId="63822BB8" wp14:editId="29F5A3C6">
                  <wp:extent cx="6309360" cy="3303270"/>
                  <wp:effectExtent l="0" t="0" r="0" b="0"/>
                  <wp:docPr id="112302335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302335" name="Picture 112302335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9360" cy="3303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AD5C94" w14:textId="77777777" w:rsidR="005B07C6" w:rsidRDefault="005B07C6" w:rsidP="005B07C6">
            <w:pPr>
              <w:pStyle w:val="Content"/>
              <w:ind w:left="720"/>
              <w:rPr>
                <w:noProof/>
                <w:sz w:val="32"/>
                <w:szCs w:val="32"/>
              </w:rPr>
            </w:pPr>
          </w:p>
          <w:p w14:paraId="2A8256FB" w14:textId="28AC8DC8" w:rsidR="005B07C6" w:rsidRDefault="005B07C6" w:rsidP="005B07C6">
            <w:pPr>
              <w:pStyle w:val="Content"/>
              <w:numPr>
                <w:ilvl w:val="0"/>
                <w:numId w:val="2"/>
              </w:num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>Customer Page</w:t>
            </w:r>
          </w:p>
          <w:p w14:paraId="45982C97" w14:textId="0B290755" w:rsidR="005B07C6" w:rsidRPr="005B07C6" w:rsidRDefault="005B07C6" w:rsidP="005B07C6">
            <w:pPr>
              <w:pStyle w:val="Content"/>
              <w:ind w:left="720"/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drawing>
                <wp:inline distT="0" distB="0" distL="0" distR="0" wp14:anchorId="400B0000" wp14:editId="45CB7934">
                  <wp:extent cx="6309360" cy="3295015"/>
                  <wp:effectExtent l="0" t="0" r="0" b="635"/>
                  <wp:docPr id="593661899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3661899" name="Picture 593661899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9360" cy="3295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FAA06D" w14:textId="77777777" w:rsidR="00D657F3" w:rsidRDefault="00D657F3" w:rsidP="00D657F3">
            <w:pPr>
              <w:pStyle w:val="Content"/>
              <w:numPr>
                <w:ilvl w:val="0"/>
                <w:numId w:val="1"/>
              </w:numPr>
              <w:rPr>
                <w:b/>
                <w:bCs/>
                <w:sz w:val="32"/>
                <w:szCs w:val="32"/>
              </w:rPr>
            </w:pPr>
            <w:r w:rsidRPr="00D34C90">
              <w:rPr>
                <w:b/>
                <w:bCs/>
                <w:sz w:val="32"/>
                <w:szCs w:val="32"/>
              </w:rPr>
              <w:lastRenderedPageBreak/>
              <w:t>Recognition rather than recall</w:t>
            </w:r>
          </w:p>
          <w:p w14:paraId="570CCB3F" w14:textId="1F4F43E0" w:rsidR="005B07C6" w:rsidRDefault="005B07C6" w:rsidP="005B07C6">
            <w:pPr>
              <w:pStyle w:val="Content"/>
              <w:ind w:left="720"/>
              <w:rPr>
                <w:szCs w:val="28"/>
              </w:rPr>
            </w:pPr>
            <w:proofErr w:type="spellStart"/>
            <w:r>
              <w:rPr>
                <w:szCs w:val="28"/>
              </w:rPr>
              <w:t>Huister</w:t>
            </w:r>
            <w:proofErr w:type="spellEnd"/>
            <w:r>
              <w:rPr>
                <w:szCs w:val="28"/>
              </w:rPr>
              <w:t xml:space="preserve"> use </w:t>
            </w:r>
            <w:proofErr w:type="gramStart"/>
            <w:r>
              <w:rPr>
                <w:szCs w:val="28"/>
              </w:rPr>
              <w:t>an</w:t>
            </w:r>
            <w:proofErr w:type="gramEnd"/>
            <w:r w:rsidR="00235C70">
              <w:rPr>
                <w:szCs w:val="28"/>
              </w:rPr>
              <w:t xml:space="preserve"> suggestion feature for certain component to help user doing what they want to do</w:t>
            </w:r>
          </w:p>
          <w:p w14:paraId="7244EF27" w14:textId="68EF008B" w:rsidR="00235C70" w:rsidRPr="005B07C6" w:rsidRDefault="00235C70" w:rsidP="005B07C6">
            <w:pPr>
              <w:pStyle w:val="Content"/>
              <w:ind w:left="720"/>
              <w:rPr>
                <w:szCs w:val="28"/>
              </w:rPr>
            </w:pPr>
            <w:r>
              <w:rPr>
                <w:noProof/>
                <w:szCs w:val="28"/>
              </w:rPr>
              <w:drawing>
                <wp:inline distT="0" distB="0" distL="0" distR="0" wp14:anchorId="33F4B468" wp14:editId="4DB9C070">
                  <wp:extent cx="6309360" cy="1232535"/>
                  <wp:effectExtent l="0" t="0" r="0" b="5715"/>
                  <wp:docPr id="100273761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273761" name="Picture 100273761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9360" cy="1232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0B2FB0" w14:textId="77777777" w:rsidR="00D657F3" w:rsidRDefault="00D657F3" w:rsidP="00D657F3">
            <w:pPr>
              <w:pStyle w:val="Content"/>
              <w:numPr>
                <w:ilvl w:val="0"/>
                <w:numId w:val="1"/>
              </w:numPr>
              <w:rPr>
                <w:b/>
                <w:bCs/>
                <w:sz w:val="32"/>
                <w:szCs w:val="32"/>
              </w:rPr>
            </w:pPr>
            <w:r w:rsidRPr="00D34C90">
              <w:rPr>
                <w:b/>
                <w:bCs/>
                <w:sz w:val="32"/>
                <w:szCs w:val="32"/>
              </w:rPr>
              <w:t>Flexibility and efficiency of use</w:t>
            </w:r>
          </w:p>
          <w:p w14:paraId="793D0189" w14:textId="2D58648E" w:rsidR="00235C70" w:rsidRDefault="00235C70" w:rsidP="00235C70">
            <w:pPr>
              <w:pStyle w:val="Content"/>
              <w:ind w:left="720"/>
              <w:rPr>
                <w:szCs w:val="28"/>
              </w:rPr>
            </w:pPr>
            <w:proofErr w:type="spellStart"/>
            <w:r>
              <w:rPr>
                <w:szCs w:val="28"/>
              </w:rPr>
              <w:t>Huister</w:t>
            </w:r>
            <w:proofErr w:type="spellEnd"/>
            <w:r>
              <w:rPr>
                <w:szCs w:val="28"/>
              </w:rPr>
              <w:t xml:space="preserve"> use select filter that can be typed by user so it will help filtering properties efficiently</w:t>
            </w:r>
          </w:p>
          <w:p w14:paraId="7DCF1D59" w14:textId="1E065F02" w:rsidR="00235C70" w:rsidRDefault="00235C70" w:rsidP="00235C70">
            <w:pPr>
              <w:pStyle w:val="Content"/>
              <w:ind w:left="720"/>
              <w:rPr>
                <w:szCs w:val="28"/>
              </w:rPr>
            </w:pPr>
            <w:r>
              <w:rPr>
                <w:noProof/>
                <w:szCs w:val="28"/>
              </w:rPr>
              <w:drawing>
                <wp:inline distT="0" distB="0" distL="0" distR="0" wp14:anchorId="7577854C" wp14:editId="0541AFF2">
                  <wp:extent cx="6309360" cy="1232535"/>
                  <wp:effectExtent l="0" t="0" r="0" b="5715"/>
                  <wp:docPr id="1046755777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273761" name="Picture 100273761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9360" cy="1232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9A9DD4" w14:textId="77777777" w:rsidR="00235C70" w:rsidRPr="00235C70" w:rsidRDefault="00235C70" w:rsidP="00235C70">
            <w:pPr>
              <w:pStyle w:val="Content"/>
              <w:ind w:left="720"/>
              <w:rPr>
                <w:szCs w:val="28"/>
              </w:rPr>
            </w:pPr>
          </w:p>
          <w:p w14:paraId="7E312D3E" w14:textId="77777777" w:rsidR="00D657F3" w:rsidRDefault="00D657F3" w:rsidP="00D657F3">
            <w:pPr>
              <w:pStyle w:val="Content"/>
              <w:numPr>
                <w:ilvl w:val="0"/>
                <w:numId w:val="1"/>
              </w:numPr>
              <w:rPr>
                <w:b/>
                <w:bCs/>
                <w:sz w:val="32"/>
                <w:szCs w:val="32"/>
              </w:rPr>
            </w:pPr>
            <w:r w:rsidRPr="00D34C90">
              <w:rPr>
                <w:b/>
                <w:bCs/>
                <w:sz w:val="32"/>
                <w:szCs w:val="32"/>
              </w:rPr>
              <w:t>Aesthetic and minimalist design</w:t>
            </w:r>
          </w:p>
          <w:p w14:paraId="54C6F82B" w14:textId="4BAAF3E0" w:rsidR="00235C70" w:rsidRDefault="00235C70" w:rsidP="00235C70">
            <w:pPr>
              <w:pStyle w:val="Content"/>
              <w:ind w:left="720"/>
              <w:rPr>
                <w:szCs w:val="28"/>
              </w:rPr>
            </w:pPr>
            <w:proofErr w:type="spellStart"/>
            <w:r>
              <w:rPr>
                <w:szCs w:val="28"/>
              </w:rPr>
              <w:t>Huister</w:t>
            </w:r>
            <w:proofErr w:type="spellEnd"/>
            <w:r>
              <w:rPr>
                <w:szCs w:val="28"/>
              </w:rPr>
              <w:t xml:space="preserve"> Implement icons to make the design more minimalistic</w:t>
            </w:r>
          </w:p>
          <w:p w14:paraId="03AFCEEA" w14:textId="77777777" w:rsidR="00235C70" w:rsidRDefault="00235C70" w:rsidP="00235C70">
            <w:pPr>
              <w:pStyle w:val="Content"/>
              <w:ind w:left="720"/>
              <w:rPr>
                <w:szCs w:val="28"/>
              </w:rPr>
            </w:pPr>
          </w:p>
          <w:p w14:paraId="7476DB4D" w14:textId="0EC81E6C" w:rsidR="00235C70" w:rsidRPr="00235C70" w:rsidRDefault="00235C70" w:rsidP="00235C70">
            <w:pPr>
              <w:pStyle w:val="Content"/>
              <w:ind w:left="720"/>
              <w:rPr>
                <w:szCs w:val="28"/>
              </w:rPr>
            </w:pPr>
            <w:r>
              <w:rPr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2E43DC0B" wp14:editId="783F602A">
                  <wp:extent cx="6309360" cy="2268855"/>
                  <wp:effectExtent l="0" t="0" r="0" b="0"/>
                  <wp:docPr id="128134629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8511506" name="Picture 1478511506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9360" cy="2268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844ED2" w14:textId="77777777" w:rsidR="004A7AC7" w:rsidRDefault="004A7AC7" w:rsidP="004A7AC7">
            <w:pPr>
              <w:pStyle w:val="Content"/>
              <w:ind w:left="720"/>
            </w:pPr>
          </w:p>
          <w:p w14:paraId="3A3B01C3" w14:textId="77777777" w:rsidR="004A7AC7" w:rsidRDefault="004A7AC7" w:rsidP="004A7AC7">
            <w:pPr>
              <w:pStyle w:val="Content"/>
              <w:ind w:left="720"/>
            </w:pPr>
          </w:p>
          <w:p w14:paraId="3D96EA1E" w14:textId="77777777" w:rsidR="004A7AC7" w:rsidRPr="004A7AC7" w:rsidRDefault="004A7AC7" w:rsidP="004A7AC7">
            <w:pPr>
              <w:pStyle w:val="Content"/>
              <w:ind w:left="720"/>
            </w:pPr>
          </w:p>
          <w:p w14:paraId="08FCE63B" w14:textId="7728AD11" w:rsidR="00D657F3" w:rsidRPr="00235C70" w:rsidRDefault="00D34C90" w:rsidP="00D657F3">
            <w:pPr>
              <w:pStyle w:val="Content"/>
              <w:numPr>
                <w:ilvl w:val="0"/>
                <w:numId w:val="1"/>
              </w:numPr>
            </w:pPr>
            <w:r w:rsidRPr="00D34C90">
              <w:rPr>
                <w:b/>
                <w:bCs/>
                <w:sz w:val="32"/>
                <w:szCs w:val="32"/>
              </w:rPr>
              <w:lastRenderedPageBreak/>
              <w:t>Help and documentation</w:t>
            </w:r>
          </w:p>
          <w:p w14:paraId="6E6CC583" w14:textId="460632A2" w:rsidR="00235C70" w:rsidRDefault="00235C70" w:rsidP="00235C70">
            <w:pPr>
              <w:pStyle w:val="Content"/>
              <w:ind w:left="720"/>
            </w:pPr>
            <w:proofErr w:type="spellStart"/>
            <w:r>
              <w:t>Huister</w:t>
            </w:r>
            <w:proofErr w:type="spellEnd"/>
            <w:r>
              <w:t xml:space="preserve"> will implement a readme at its </w:t>
            </w:r>
            <w:proofErr w:type="spellStart"/>
            <w:r>
              <w:t>github</w:t>
            </w:r>
            <w:proofErr w:type="spellEnd"/>
            <w:r>
              <w:t xml:space="preserve"> repository after all functionality has been </w:t>
            </w:r>
            <w:r w:rsidR="00397D3D">
              <w:t>implanted</w:t>
            </w:r>
          </w:p>
          <w:p w14:paraId="608C2D68" w14:textId="77777777" w:rsidR="004A7AC7" w:rsidRDefault="004A7AC7" w:rsidP="00235C70">
            <w:pPr>
              <w:pStyle w:val="Content"/>
              <w:ind w:left="720"/>
            </w:pPr>
          </w:p>
          <w:p w14:paraId="0E8B4749" w14:textId="77777777" w:rsidR="004A7AC7" w:rsidRDefault="004A7AC7" w:rsidP="00235C70">
            <w:pPr>
              <w:pStyle w:val="Content"/>
              <w:ind w:left="720"/>
            </w:pPr>
          </w:p>
          <w:p w14:paraId="24C13193" w14:textId="77777777" w:rsidR="00397D3D" w:rsidRDefault="00397D3D" w:rsidP="00235C70">
            <w:pPr>
              <w:pStyle w:val="Content"/>
              <w:ind w:left="720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Overall Analysis</w:t>
            </w:r>
          </w:p>
          <w:p w14:paraId="6EDCE60E" w14:textId="77777777" w:rsidR="00397D3D" w:rsidRDefault="00397D3D" w:rsidP="00235C70">
            <w:pPr>
              <w:pStyle w:val="Content"/>
              <w:ind w:left="720"/>
              <w:rPr>
                <w:szCs w:val="28"/>
              </w:rPr>
            </w:pPr>
            <w:proofErr w:type="spellStart"/>
            <w:r>
              <w:rPr>
                <w:szCs w:val="28"/>
              </w:rPr>
              <w:t>Huister</w:t>
            </w:r>
            <w:proofErr w:type="spellEnd"/>
            <w:r>
              <w:rPr>
                <w:szCs w:val="28"/>
              </w:rPr>
              <w:t xml:space="preserve"> has followed most of the design principles. After the project finished, the offline documentation in </w:t>
            </w:r>
            <w:proofErr w:type="spellStart"/>
            <w:r>
              <w:rPr>
                <w:szCs w:val="28"/>
              </w:rPr>
              <w:t>github</w:t>
            </w:r>
            <w:proofErr w:type="spellEnd"/>
            <w:r>
              <w:rPr>
                <w:szCs w:val="28"/>
              </w:rPr>
              <w:t xml:space="preserve"> repository will be added.</w:t>
            </w:r>
          </w:p>
          <w:p w14:paraId="66C54802" w14:textId="77777777" w:rsidR="00397D3D" w:rsidRDefault="00397D3D" w:rsidP="00235C70">
            <w:pPr>
              <w:pStyle w:val="Content"/>
              <w:ind w:left="720"/>
              <w:rPr>
                <w:szCs w:val="28"/>
              </w:rPr>
            </w:pPr>
          </w:p>
          <w:p w14:paraId="72D9F3FD" w14:textId="77777777" w:rsidR="00397D3D" w:rsidRDefault="00397D3D" w:rsidP="00235C70">
            <w:pPr>
              <w:pStyle w:val="Content"/>
              <w:ind w:left="720"/>
              <w:rPr>
                <w:szCs w:val="28"/>
              </w:rPr>
            </w:pPr>
          </w:p>
          <w:p w14:paraId="6E31D2F0" w14:textId="77777777" w:rsidR="00397D3D" w:rsidRDefault="00397D3D" w:rsidP="00235C70">
            <w:pPr>
              <w:pStyle w:val="Content"/>
              <w:ind w:left="720"/>
              <w:rPr>
                <w:szCs w:val="28"/>
              </w:rPr>
            </w:pPr>
          </w:p>
          <w:p w14:paraId="38843002" w14:textId="77777777" w:rsidR="00397D3D" w:rsidRDefault="00397D3D" w:rsidP="00235C70">
            <w:pPr>
              <w:pStyle w:val="Content"/>
              <w:ind w:left="720"/>
              <w:rPr>
                <w:szCs w:val="28"/>
              </w:rPr>
            </w:pPr>
          </w:p>
          <w:p w14:paraId="29962C8C" w14:textId="77777777" w:rsidR="00397D3D" w:rsidRDefault="00397D3D" w:rsidP="00235C70">
            <w:pPr>
              <w:pStyle w:val="Content"/>
              <w:ind w:left="720"/>
              <w:rPr>
                <w:szCs w:val="28"/>
              </w:rPr>
            </w:pPr>
          </w:p>
          <w:p w14:paraId="543D20FC" w14:textId="77777777" w:rsidR="00397D3D" w:rsidRDefault="00397D3D" w:rsidP="00235C70">
            <w:pPr>
              <w:pStyle w:val="Content"/>
              <w:ind w:left="720"/>
              <w:rPr>
                <w:szCs w:val="28"/>
              </w:rPr>
            </w:pPr>
          </w:p>
          <w:p w14:paraId="25876F4D" w14:textId="77777777" w:rsidR="00397D3D" w:rsidRDefault="00397D3D" w:rsidP="00235C70">
            <w:pPr>
              <w:pStyle w:val="Content"/>
              <w:ind w:left="720"/>
              <w:rPr>
                <w:szCs w:val="28"/>
              </w:rPr>
            </w:pPr>
          </w:p>
          <w:p w14:paraId="521813E1" w14:textId="77777777" w:rsidR="00397D3D" w:rsidRDefault="00397D3D" w:rsidP="00235C70">
            <w:pPr>
              <w:pStyle w:val="Content"/>
              <w:ind w:left="720"/>
              <w:rPr>
                <w:szCs w:val="28"/>
              </w:rPr>
            </w:pPr>
          </w:p>
          <w:p w14:paraId="4CBB14DA" w14:textId="77777777" w:rsidR="00397D3D" w:rsidRDefault="00397D3D" w:rsidP="00235C70">
            <w:pPr>
              <w:pStyle w:val="Content"/>
              <w:ind w:left="720"/>
              <w:rPr>
                <w:szCs w:val="28"/>
              </w:rPr>
            </w:pPr>
          </w:p>
          <w:p w14:paraId="04108604" w14:textId="77777777" w:rsidR="00397D3D" w:rsidRDefault="00397D3D" w:rsidP="00235C70">
            <w:pPr>
              <w:pStyle w:val="Content"/>
              <w:ind w:left="720"/>
              <w:rPr>
                <w:szCs w:val="28"/>
              </w:rPr>
            </w:pPr>
          </w:p>
          <w:p w14:paraId="43D5C96C" w14:textId="77777777" w:rsidR="00397D3D" w:rsidRDefault="00397D3D" w:rsidP="00235C70">
            <w:pPr>
              <w:pStyle w:val="Content"/>
              <w:ind w:left="720"/>
              <w:rPr>
                <w:szCs w:val="28"/>
              </w:rPr>
            </w:pPr>
          </w:p>
          <w:p w14:paraId="5134F777" w14:textId="77777777" w:rsidR="00397D3D" w:rsidRDefault="00397D3D" w:rsidP="00235C70">
            <w:pPr>
              <w:pStyle w:val="Content"/>
              <w:ind w:left="720"/>
              <w:rPr>
                <w:szCs w:val="28"/>
              </w:rPr>
            </w:pPr>
          </w:p>
          <w:p w14:paraId="2925C5F4" w14:textId="77777777" w:rsidR="00397D3D" w:rsidRDefault="00397D3D" w:rsidP="00235C70">
            <w:pPr>
              <w:pStyle w:val="Content"/>
              <w:ind w:left="720"/>
              <w:rPr>
                <w:szCs w:val="28"/>
              </w:rPr>
            </w:pPr>
          </w:p>
          <w:p w14:paraId="7C99FE5B" w14:textId="77777777" w:rsidR="00397D3D" w:rsidRDefault="00397D3D" w:rsidP="00235C70">
            <w:pPr>
              <w:pStyle w:val="Content"/>
              <w:ind w:left="720"/>
              <w:rPr>
                <w:szCs w:val="28"/>
              </w:rPr>
            </w:pPr>
          </w:p>
          <w:p w14:paraId="6C39E58E" w14:textId="77777777" w:rsidR="00397D3D" w:rsidRDefault="00397D3D" w:rsidP="00235C70">
            <w:pPr>
              <w:pStyle w:val="Content"/>
              <w:ind w:left="720"/>
              <w:rPr>
                <w:szCs w:val="28"/>
              </w:rPr>
            </w:pPr>
          </w:p>
          <w:p w14:paraId="1C98329F" w14:textId="77777777" w:rsidR="00397D3D" w:rsidRDefault="00397D3D" w:rsidP="00235C70">
            <w:pPr>
              <w:pStyle w:val="Content"/>
              <w:ind w:left="720"/>
              <w:rPr>
                <w:szCs w:val="28"/>
              </w:rPr>
            </w:pPr>
          </w:p>
          <w:p w14:paraId="04D93FCA" w14:textId="77777777" w:rsidR="00397D3D" w:rsidRDefault="00397D3D" w:rsidP="00235C70">
            <w:pPr>
              <w:pStyle w:val="Content"/>
              <w:ind w:left="720"/>
              <w:rPr>
                <w:szCs w:val="28"/>
              </w:rPr>
            </w:pPr>
          </w:p>
          <w:p w14:paraId="0CFA40BF" w14:textId="77777777" w:rsidR="00397D3D" w:rsidRDefault="00397D3D" w:rsidP="00235C70">
            <w:pPr>
              <w:pStyle w:val="Content"/>
              <w:ind w:left="720"/>
              <w:rPr>
                <w:szCs w:val="28"/>
              </w:rPr>
            </w:pPr>
          </w:p>
          <w:p w14:paraId="4BB1AA1F" w14:textId="77777777" w:rsidR="00397D3D" w:rsidRDefault="00397D3D" w:rsidP="00235C70">
            <w:pPr>
              <w:pStyle w:val="Content"/>
              <w:ind w:left="720"/>
              <w:rPr>
                <w:szCs w:val="28"/>
              </w:rPr>
            </w:pPr>
          </w:p>
          <w:p w14:paraId="7AAD7870" w14:textId="77777777" w:rsidR="00397D3D" w:rsidRDefault="00397D3D" w:rsidP="00235C70">
            <w:pPr>
              <w:pStyle w:val="Content"/>
              <w:ind w:left="720"/>
              <w:rPr>
                <w:szCs w:val="28"/>
              </w:rPr>
            </w:pPr>
          </w:p>
          <w:p w14:paraId="4C7BDC93" w14:textId="77777777" w:rsidR="00397D3D" w:rsidRDefault="00397D3D" w:rsidP="00235C70">
            <w:pPr>
              <w:pStyle w:val="Content"/>
              <w:ind w:left="720"/>
              <w:rPr>
                <w:szCs w:val="28"/>
              </w:rPr>
            </w:pPr>
          </w:p>
          <w:p w14:paraId="47D089D0" w14:textId="77777777" w:rsidR="00397D3D" w:rsidRDefault="00397D3D" w:rsidP="00235C70">
            <w:pPr>
              <w:pStyle w:val="Content"/>
              <w:ind w:left="720"/>
              <w:rPr>
                <w:szCs w:val="28"/>
              </w:rPr>
            </w:pPr>
          </w:p>
          <w:p w14:paraId="14CC3FA8" w14:textId="77777777" w:rsidR="00397D3D" w:rsidRDefault="00397D3D" w:rsidP="00235C70">
            <w:pPr>
              <w:pStyle w:val="Content"/>
              <w:ind w:left="720"/>
              <w:rPr>
                <w:szCs w:val="28"/>
              </w:rPr>
            </w:pPr>
          </w:p>
          <w:p w14:paraId="3A337F2C" w14:textId="77777777" w:rsidR="00397D3D" w:rsidRDefault="00397D3D" w:rsidP="00235C70">
            <w:pPr>
              <w:pStyle w:val="Content"/>
              <w:ind w:left="720"/>
              <w:rPr>
                <w:szCs w:val="28"/>
              </w:rPr>
            </w:pPr>
          </w:p>
          <w:p w14:paraId="315F7C0C" w14:textId="464217EB" w:rsidR="00397D3D" w:rsidRPr="00397D3D" w:rsidRDefault="00397D3D" w:rsidP="008E21A7">
            <w:pPr>
              <w:pStyle w:val="Content"/>
              <w:rPr>
                <w:szCs w:val="28"/>
              </w:rPr>
            </w:pPr>
          </w:p>
        </w:tc>
      </w:tr>
    </w:tbl>
    <w:p w14:paraId="09D26090" w14:textId="4233DAAB" w:rsidR="00235C70" w:rsidRDefault="00397D3D" w:rsidP="00235C70">
      <w:pPr>
        <w:pStyle w:val="Title"/>
      </w:pPr>
      <w:r>
        <w:lastRenderedPageBreak/>
        <w:t>Feedbacks</w:t>
      </w:r>
    </w:p>
    <w:p w14:paraId="46BA9A28" w14:textId="1F68D3C6" w:rsidR="004A7AC7" w:rsidRDefault="004A7AC7" w:rsidP="004A7AC7">
      <w:pPr>
        <w:pStyle w:val="Title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First Feedbacks</w:t>
      </w:r>
    </w:p>
    <w:p w14:paraId="3610C77B" w14:textId="77777777" w:rsidR="004A7AC7" w:rsidRDefault="004A7AC7" w:rsidP="004A7AC7">
      <w:pPr>
        <w:pStyle w:val="Title"/>
        <w:numPr>
          <w:ilvl w:val="1"/>
          <w:numId w:val="3"/>
        </w:numPr>
        <w:ind w:left="990"/>
        <w:rPr>
          <w:sz w:val="32"/>
          <w:szCs w:val="32"/>
        </w:rPr>
      </w:pPr>
      <w:r>
        <w:rPr>
          <w:sz w:val="32"/>
          <w:szCs w:val="32"/>
        </w:rPr>
        <w:t>First User</w:t>
      </w:r>
    </w:p>
    <w:p w14:paraId="3CC18297" w14:textId="77777777" w:rsidR="004A7AC7" w:rsidRDefault="004A7AC7" w:rsidP="004A7AC7">
      <w:pPr>
        <w:pStyle w:val="Title"/>
        <w:numPr>
          <w:ilvl w:val="2"/>
          <w:numId w:val="3"/>
        </w:numPr>
        <w:ind w:left="1260"/>
        <w:rPr>
          <w:sz w:val="32"/>
          <w:szCs w:val="32"/>
        </w:rPr>
      </w:pPr>
      <w:r>
        <w:rPr>
          <w:sz w:val="32"/>
          <w:szCs w:val="32"/>
        </w:rPr>
        <w:t>Name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: Shereen Kwan</w:t>
      </w:r>
    </w:p>
    <w:p w14:paraId="66BBAA94" w14:textId="77777777" w:rsidR="004A7AC7" w:rsidRDefault="004A7AC7" w:rsidP="004A7AC7">
      <w:pPr>
        <w:pStyle w:val="Title"/>
        <w:numPr>
          <w:ilvl w:val="2"/>
          <w:numId w:val="3"/>
        </w:numPr>
        <w:ind w:left="1260"/>
        <w:rPr>
          <w:sz w:val="32"/>
          <w:szCs w:val="32"/>
        </w:rPr>
      </w:pPr>
      <w:r>
        <w:rPr>
          <w:sz w:val="32"/>
          <w:szCs w:val="32"/>
        </w:rPr>
        <w:t>Occupation</w:t>
      </w:r>
      <w:r>
        <w:rPr>
          <w:sz w:val="32"/>
          <w:szCs w:val="32"/>
        </w:rPr>
        <w:tab/>
        <w:t>: Student</w:t>
      </w:r>
    </w:p>
    <w:p w14:paraId="488BD3CB" w14:textId="77777777" w:rsidR="004A7AC7" w:rsidRDefault="004A7AC7" w:rsidP="004A7AC7">
      <w:pPr>
        <w:pStyle w:val="Title"/>
        <w:numPr>
          <w:ilvl w:val="2"/>
          <w:numId w:val="3"/>
        </w:numPr>
        <w:ind w:left="1260"/>
        <w:rPr>
          <w:sz w:val="32"/>
          <w:szCs w:val="32"/>
        </w:rPr>
      </w:pPr>
      <w:r>
        <w:rPr>
          <w:sz w:val="32"/>
          <w:szCs w:val="32"/>
        </w:rPr>
        <w:t>Relation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: Developer’s sister</w:t>
      </w:r>
    </w:p>
    <w:p w14:paraId="3748FF65" w14:textId="77777777" w:rsidR="004A7AC7" w:rsidRDefault="004A7AC7" w:rsidP="004A7AC7">
      <w:pPr>
        <w:pStyle w:val="Title"/>
        <w:numPr>
          <w:ilvl w:val="2"/>
          <w:numId w:val="3"/>
        </w:numPr>
        <w:ind w:left="1260"/>
        <w:rPr>
          <w:sz w:val="32"/>
          <w:szCs w:val="32"/>
        </w:rPr>
      </w:pPr>
      <w:r>
        <w:rPr>
          <w:sz w:val="32"/>
          <w:szCs w:val="32"/>
        </w:rPr>
        <w:t>Feedbacks</w:t>
      </w:r>
      <w:r>
        <w:rPr>
          <w:sz w:val="32"/>
          <w:szCs w:val="32"/>
        </w:rPr>
        <w:tab/>
        <w:t>:</w:t>
      </w:r>
    </w:p>
    <w:p w14:paraId="067A87B5" w14:textId="77777777" w:rsidR="004A7AC7" w:rsidRPr="004A7AC7" w:rsidRDefault="004A7AC7" w:rsidP="004A7AC7">
      <w:pPr>
        <w:pStyle w:val="Title"/>
        <w:numPr>
          <w:ilvl w:val="3"/>
          <w:numId w:val="3"/>
        </w:numPr>
        <w:ind w:left="1620"/>
        <w:rPr>
          <w:sz w:val="32"/>
          <w:szCs w:val="32"/>
        </w:rPr>
      </w:pPr>
      <w:r>
        <w:rPr>
          <w:b w:val="0"/>
          <w:bCs w:val="0"/>
          <w:sz w:val="32"/>
          <w:szCs w:val="32"/>
        </w:rPr>
        <w:t>Change the rent icon because cart icon is misleading</w:t>
      </w:r>
    </w:p>
    <w:p w14:paraId="4CB44419" w14:textId="4651B212" w:rsidR="004A7AC7" w:rsidRPr="008E21A7" w:rsidRDefault="008E21A7" w:rsidP="008E21A7">
      <w:pPr>
        <w:pStyle w:val="Title"/>
        <w:numPr>
          <w:ilvl w:val="3"/>
          <w:numId w:val="3"/>
        </w:numPr>
        <w:ind w:left="1620"/>
        <w:rPr>
          <w:sz w:val="32"/>
          <w:szCs w:val="32"/>
        </w:rPr>
      </w:pPr>
      <w:r>
        <w:rPr>
          <w:b w:val="0"/>
          <w:bCs w:val="0"/>
          <w:sz w:val="32"/>
          <w:szCs w:val="32"/>
        </w:rPr>
        <w:t>Make the first shown tab for user is properties tab</w:t>
      </w:r>
    </w:p>
    <w:p w14:paraId="71683835" w14:textId="77777777" w:rsidR="004A7AC7" w:rsidRDefault="004A7AC7" w:rsidP="004A7AC7">
      <w:pPr>
        <w:pStyle w:val="Title"/>
        <w:ind w:left="990"/>
        <w:rPr>
          <w:sz w:val="32"/>
          <w:szCs w:val="32"/>
        </w:rPr>
      </w:pPr>
    </w:p>
    <w:p w14:paraId="3FE8BBD9" w14:textId="10723315" w:rsidR="004A7AC7" w:rsidRDefault="004A7AC7" w:rsidP="004A7AC7">
      <w:pPr>
        <w:pStyle w:val="Title"/>
        <w:numPr>
          <w:ilvl w:val="1"/>
          <w:numId w:val="3"/>
        </w:numPr>
        <w:ind w:left="990"/>
        <w:rPr>
          <w:sz w:val="32"/>
          <w:szCs w:val="32"/>
        </w:rPr>
      </w:pPr>
      <w:r>
        <w:rPr>
          <w:sz w:val="32"/>
          <w:szCs w:val="32"/>
        </w:rPr>
        <w:t>First User</w:t>
      </w:r>
    </w:p>
    <w:p w14:paraId="3D0D8D39" w14:textId="772E6B58" w:rsidR="004A7AC7" w:rsidRDefault="004A7AC7" w:rsidP="004A7AC7">
      <w:pPr>
        <w:pStyle w:val="Title"/>
        <w:numPr>
          <w:ilvl w:val="2"/>
          <w:numId w:val="3"/>
        </w:numPr>
        <w:ind w:left="1260"/>
        <w:rPr>
          <w:sz w:val="32"/>
          <w:szCs w:val="32"/>
        </w:rPr>
      </w:pPr>
      <w:r>
        <w:rPr>
          <w:sz w:val="32"/>
          <w:szCs w:val="32"/>
        </w:rPr>
        <w:t>Name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: Gallen Anderson Teos</w:t>
      </w:r>
    </w:p>
    <w:p w14:paraId="382F7AF1" w14:textId="0A42163D" w:rsidR="004A7AC7" w:rsidRDefault="004A7AC7" w:rsidP="004A7AC7">
      <w:pPr>
        <w:pStyle w:val="Title"/>
        <w:numPr>
          <w:ilvl w:val="2"/>
          <w:numId w:val="3"/>
        </w:numPr>
        <w:ind w:left="1260"/>
        <w:rPr>
          <w:sz w:val="32"/>
          <w:szCs w:val="32"/>
        </w:rPr>
      </w:pPr>
      <w:r>
        <w:rPr>
          <w:sz w:val="32"/>
          <w:szCs w:val="32"/>
        </w:rPr>
        <w:t>Occupation</w:t>
      </w:r>
      <w:r>
        <w:rPr>
          <w:sz w:val="32"/>
          <w:szCs w:val="32"/>
        </w:rPr>
        <w:tab/>
        <w:t>: Business Owner</w:t>
      </w:r>
    </w:p>
    <w:p w14:paraId="48E8761E" w14:textId="20416D56" w:rsidR="004A7AC7" w:rsidRDefault="004A7AC7" w:rsidP="004A7AC7">
      <w:pPr>
        <w:pStyle w:val="Title"/>
        <w:numPr>
          <w:ilvl w:val="2"/>
          <w:numId w:val="3"/>
        </w:numPr>
        <w:ind w:left="1260"/>
        <w:rPr>
          <w:sz w:val="32"/>
          <w:szCs w:val="32"/>
        </w:rPr>
      </w:pPr>
      <w:r>
        <w:rPr>
          <w:sz w:val="32"/>
          <w:szCs w:val="32"/>
        </w:rPr>
        <w:t>Relation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: Developer’s friend</w:t>
      </w:r>
    </w:p>
    <w:p w14:paraId="4E71162D" w14:textId="20668F1E" w:rsidR="004A7AC7" w:rsidRDefault="004A7AC7" w:rsidP="004A7AC7">
      <w:pPr>
        <w:pStyle w:val="Title"/>
        <w:numPr>
          <w:ilvl w:val="2"/>
          <w:numId w:val="3"/>
        </w:numPr>
        <w:ind w:left="1260"/>
        <w:rPr>
          <w:sz w:val="32"/>
          <w:szCs w:val="32"/>
        </w:rPr>
      </w:pPr>
      <w:r>
        <w:rPr>
          <w:sz w:val="32"/>
          <w:szCs w:val="32"/>
        </w:rPr>
        <w:t>Feedbacks</w:t>
      </w:r>
      <w:r>
        <w:rPr>
          <w:sz w:val="32"/>
          <w:szCs w:val="32"/>
        </w:rPr>
        <w:tab/>
        <w:t>:</w:t>
      </w:r>
    </w:p>
    <w:p w14:paraId="5A497E3B" w14:textId="1883546B" w:rsidR="004A7AC7" w:rsidRPr="004A7AC7" w:rsidRDefault="004A7AC7" w:rsidP="004A7AC7">
      <w:pPr>
        <w:pStyle w:val="Title"/>
        <w:numPr>
          <w:ilvl w:val="3"/>
          <w:numId w:val="3"/>
        </w:numPr>
        <w:ind w:left="1620"/>
        <w:rPr>
          <w:sz w:val="32"/>
          <w:szCs w:val="32"/>
        </w:rPr>
      </w:pPr>
      <w:r>
        <w:rPr>
          <w:b w:val="0"/>
          <w:bCs w:val="0"/>
          <w:sz w:val="32"/>
          <w:szCs w:val="32"/>
        </w:rPr>
        <w:t xml:space="preserve">Make the first shown tab for user is </w:t>
      </w:r>
      <w:r w:rsidR="008E21A7">
        <w:rPr>
          <w:b w:val="0"/>
          <w:bCs w:val="0"/>
          <w:sz w:val="32"/>
          <w:szCs w:val="32"/>
        </w:rPr>
        <w:t>properties tab</w:t>
      </w:r>
    </w:p>
    <w:p w14:paraId="5F2B1601" w14:textId="0461BD9E" w:rsidR="004A7AC7" w:rsidRPr="008E21A7" w:rsidRDefault="008E21A7" w:rsidP="004A7AC7">
      <w:pPr>
        <w:pStyle w:val="Title"/>
        <w:numPr>
          <w:ilvl w:val="3"/>
          <w:numId w:val="3"/>
        </w:numPr>
        <w:ind w:left="1620"/>
        <w:rPr>
          <w:sz w:val="32"/>
          <w:szCs w:val="32"/>
        </w:rPr>
      </w:pPr>
      <w:r>
        <w:rPr>
          <w:b w:val="0"/>
          <w:bCs w:val="0"/>
          <w:sz w:val="32"/>
          <w:szCs w:val="32"/>
        </w:rPr>
        <w:t>Add change password to user profile</w:t>
      </w:r>
    </w:p>
    <w:p w14:paraId="788A17F3" w14:textId="4A44106F" w:rsidR="008E21A7" w:rsidRPr="008E21A7" w:rsidRDefault="008E21A7" w:rsidP="004A7AC7">
      <w:pPr>
        <w:pStyle w:val="Title"/>
        <w:numPr>
          <w:ilvl w:val="3"/>
          <w:numId w:val="3"/>
        </w:numPr>
        <w:ind w:left="1620"/>
        <w:rPr>
          <w:sz w:val="32"/>
          <w:szCs w:val="32"/>
        </w:rPr>
      </w:pPr>
      <w:r>
        <w:rPr>
          <w:b w:val="0"/>
          <w:bCs w:val="0"/>
          <w:sz w:val="32"/>
          <w:szCs w:val="32"/>
        </w:rPr>
        <w:t>Change the tab name for dashboard into rent for customer</w:t>
      </w:r>
    </w:p>
    <w:p w14:paraId="4DC770C4" w14:textId="449D3BDD" w:rsidR="008E21A7" w:rsidRDefault="008E21A7" w:rsidP="008E21A7">
      <w:pPr>
        <w:pStyle w:val="Title"/>
        <w:numPr>
          <w:ilvl w:val="3"/>
          <w:numId w:val="3"/>
        </w:numPr>
        <w:ind w:left="1620"/>
        <w:rPr>
          <w:sz w:val="32"/>
          <w:szCs w:val="32"/>
        </w:rPr>
      </w:pPr>
      <w:r>
        <w:rPr>
          <w:b w:val="0"/>
          <w:bCs w:val="0"/>
          <w:sz w:val="32"/>
          <w:szCs w:val="32"/>
        </w:rPr>
        <w:t>Change the tab name for dashboard into report for owner</w:t>
      </w:r>
    </w:p>
    <w:p w14:paraId="44D69C79" w14:textId="77777777" w:rsidR="008E21A7" w:rsidRDefault="008E21A7" w:rsidP="008E21A7">
      <w:pPr>
        <w:pStyle w:val="Title"/>
        <w:rPr>
          <w:sz w:val="32"/>
          <w:szCs w:val="32"/>
        </w:rPr>
      </w:pPr>
    </w:p>
    <w:p w14:paraId="1D204457" w14:textId="77777777" w:rsidR="008E21A7" w:rsidRDefault="008E21A7" w:rsidP="008E21A7">
      <w:pPr>
        <w:pStyle w:val="Title"/>
        <w:rPr>
          <w:sz w:val="32"/>
          <w:szCs w:val="32"/>
        </w:rPr>
      </w:pPr>
    </w:p>
    <w:p w14:paraId="35FD7664" w14:textId="77777777" w:rsidR="008E21A7" w:rsidRDefault="008E21A7" w:rsidP="008E21A7">
      <w:pPr>
        <w:pStyle w:val="Title"/>
        <w:rPr>
          <w:sz w:val="32"/>
          <w:szCs w:val="32"/>
        </w:rPr>
      </w:pPr>
    </w:p>
    <w:p w14:paraId="11FE4596" w14:textId="230CD6BD" w:rsidR="008E21A7" w:rsidRDefault="008E21A7" w:rsidP="008E21A7">
      <w:pPr>
        <w:pStyle w:val="Title"/>
      </w:pPr>
      <w:r>
        <w:lastRenderedPageBreak/>
        <w:t>IMPROVEMENT</w:t>
      </w:r>
    </w:p>
    <w:p w14:paraId="0E931385" w14:textId="77777777" w:rsidR="008E21A7" w:rsidRDefault="008E21A7" w:rsidP="008E21A7">
      <w:pPr>
        <w:pStyle w:val="Title"/>
        <w:rPr>
          <w:sz w:val="32"/>
          <w:szCs w:val="32"/>
        </w:rPr>
      </w:pPr>
    </w:p>
    <w:p w14:paraId="3C227F88" w14:textId="18D7A15F" w:rsidR="008E21A7" w:rsidRDefault="008E21A7" w:rsidP="008E21A7">
      <w:pPr>
        <w:pStyle w:val="Title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Change navbar according to feedbacks</w:t>
      </w:r>
    </w:p>
    <w:p w14:paraId="6F9F9EE0" w14:textId="78BF4EEB" w:rsidR="005B7C9F" w:rsidRDefault="005B7C9F" w:rsidP="005B7C9F">
      <w:pPr>
        <w:pStyle w:val="Title"/>
        <w:numPr>
          <w:ilvl w:val="0"/>
          <w:numId w:val="7"/>
        </w:numPr>
        <w:ind w:left="1080"/>
        <w:rPr>
          <w:sz w:val="32"/>
          <w:szCs w:val="32"/>
        </w:rPr>
      </w:pPr>
      <w:r>
        <w:rPr>
          <w:sz w:val="32"/>
          <w:szCs w:val="32"/>
        </w:rPr>
        <w:t>Owner navbar</w:t>
      </w:r>
    </w:p>
    <w:p w14:paraId="621119B1" w14:textId="77777777" w:rsidR="005B7C9F" w:rsidRDefault="005B7C9F" w:rsidP="005B7C9F">
      <w:pPr>
        <w:pStyle w:val="Title"/>
        <w:tabs>
          <w:tab w:val="left" w:pos="1260"/>
        </w:tabs>
        <w:ind w:left="1080" w:right="2466" w:hanging="2232"/>
        <w:rPr>
          <w:noProof/>
          <w:sz w:val="32"/>
          <w:szCs w:val="32"/>
        </w:rPr>
      </w:pPr>
    </w:p>
    <w:p w14:paraId="786CD074" w14:textId="144CD196" w:rsidR="005B7C9F" w:rsidRDefault="005B7C9F" w:rsidP="005B7C9F">
      <w:pPr>
        <w:pStyle w:val="Title"/>
        <w:tabs>
          <w:tab w:val="left" w:pos="1260"/>
        </w:tabs>
        <w:ind w:left="1620" w:right="2466" w:hanging="2232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78DE20D" wp14:editId="397048F8">
            <wp:extent cx="6537709" cy="1153886"/>
            <wp:effectExtent l="0" t="0" r="0" b="8255"/>
            <wp:docPr id="134871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71424" name="Picture 134871424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585"/>
                    <a:stretch/>
                  </pic:blipFill>
                  <pic:spPr bwMode="auto">
                    <a:xfrm>
                      <a:off x="0" y="0"/>
                      <a:ext cx="6628862" cy="1169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6D6B3D" w14:textId="6BE73E6C" w:rsidR="005B7C9F" w:rsidRDefault="005B7C9F" w:rsidP="005B7C9F">
      <w:pPr>
        <w:pStyle w:val="Title"/>
        <w:numPr>
          <w:ilvl w:val="0"/>
          <w:numId w:val="7"/>
        </w:numPr>
        <w:ind w:left="1080"/>
        <w:rPr>
          <w:sz w:val="32"/>
          <w:szCs w:val="32"/>
        </w:rPr>
      </w:pPr>
      <w:r>
        <w:rPr>
          <w:sz w:val="32"/>
          <w:szCs w:val="32"/>
        </w:rPr>
        <w:t>Customer navbar</w:t>
      </w:r>
    </w:p>
    <w:p w14:paraId="407CB671" w14:textId="77777777" w:rsidR="005B7C9F" w:rsidRDefault="005B7C9F" w:rsidP="005B7C9F">
      <w:pPr>
        <w:pStyle w:val="Title"/>
        <w:ind w:left="1080"/>
        <w:rPr>
          <w:noProof/>
          <w:sz w:val="32"/>
          <w:szCs w:val="32"/>
        </w:rPr>
      </w:pPr>
    </w:p>
    <w:p w14:paraId="20AAEFA7" w14:textId="56421717" w:rsidR="005B7C9F" w:rsidRDefault="005B7C9F" w:rsidP="005B7C9F">
      <w:pPr>
        <w:pStyle w:val="Title"/>
        <w:ind w:left="1080" w:hanging="117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5A56EBD" wp14:editId="35E45D04">
            <wp:extent cx="5942415" cy="912322"/>
            <wp:effectExtent l="0" t="0" r="1270" b="2540"/>
            <wp:docPr id="14094149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414946" name="Picture 1409414946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58420" b="-2969"/>
                    <a:stretch/>
                  </pic:blipFill>
                  <pic:spPr bwMode="auto">
                    <a:xfrm>
                      <a:off x="0" y="0"/>
                      <a:ext cx="6036863" cy="926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FB04DE" w14:textId="77777777" w:rsidR="005B7C9F" w:rsidRDefault="005B7C9F" w:rsidP="005B7C9F">
      <w:pPr>
        <w:pStyle w:val="Title"/>
        <w:ind w:left="720"/>
        <w:rPr>
          <w:sz w:val="32"/>
          <w:szCs w:val="32"/>
        </w:rPr>
      </w:pPr>
    </w:p>
    <w:p w14:paraId="00BC9958" w14:textId="77777777" w:rsidR="005B7C9F" w:rsidRDefault="005B7C9F" w:rsidP="005B7C9F">
      <w:pPr>
        <w:pStyle w:val="Title"/>
        <w:ind w:left="720"/>
        <w:rPr>
          <w:sz w:val="32"/>
          <w:szCs w:val="32"/>
        </w:rPr>
      </w:pPr>
    </w:p>
    <w:p w14:paraId="423AEADB" w14:textId="77777777" w:rsidR="005B7C9F" w:rsidRDefault="005B7C9F" w:rsidP="005B7C9F">
      <w:pPr>
        <w:pStyle w:val="Title"/>
        <w:ind w:left="720"/>
        <w:rPr>
          <w:sz w:val="32"/>
          <w:szCs w:val="32"/>
        </w:rPr>
      </w:pPr>
    </w:p>
    <w:p w14:paraId="5774EF96" w14:textId="77777777" w:rsidR="005B7C9F" w:rsidRDefault="005B7C9F" w:rsidP="005B7C9F">
      <w:pPr>
        <w:pStyle w:val="Title"/>
        <w:ind w:left="720"/>
        <w:rPr>
          <w:sz w:val="32"/>
          <w:szCs w:val="32"/>
        </w:rPr>
      </w:pPr>
    </w:p>
    <w:p w14:paraId="08D45516" w14:textId="77777777" w:rsidR="005B7C9F" w:rsidRDefault="005B7C9F" w:rsidP="005B7C9F">
      <w:pPr>
        <w:pStyle w:val="Title"/>
        <w:ind w:left="720"/>
        <w:rPr>
          <w:sz w:val="32"/>
          <w:szCs w:val="32"/>
        </w:rPr>
      </w:pPr>
    </w:p>
    <w:p w14:paraId="6A7FC170" w14:textId="77777777" w:rsidR="005B7C9F" w:rsidRDefault="005B7C9F" w:rsidP="005B7C9F">
      <w:pPr>
        <w:pStyle w:val="Title"/>
        <w:ind w:left="720"/>
        <w:rPr>
          <w:sz w:val="32"/>
          <w:szCs w:val="32"/>
        </w:rPr>
      </w:pPr>
    </w:p>
    <w:p w14:paraId="4E067E50" w14:textId="77777777" w:rsidR="005B7C9F" w:rsidRDefault="005B7C9F" w:rsidP="005B7C9F">
      <w:pPr>
        <w:pStyle w:val="Title"/>
        <w:ind w:left="720"/>
        <w:rPr>
          <w:sz w:val="32"/>
          <w:szCs w:val="32"/>
        </w:rPr>
      </w:pPr>
    </w:p>
    <w:p w14:paraId="32D31EB2" w14:textId="77777777" w:rsidR="005B7C9F" w:rsidRDefault="005B7C9F" w:rsidP="005B7C9F">
      <w:pPr>
        <w:pStyle w:val="Title"/>
        <w:ind w:left="720"/>
        <w:rPr>
          <w:sz w:val="32"/>
          <w:szCs w:val="32"/>
        </w:rPr>
      </w:pPr>
    </w:p>
    <w:p w14:paraId="7ACA3F3E" w14:textId="77777777" w:rsidR="005B7C9F" w:rsidRDefault="005B7C9F" w:rsidP="005B7C9F">
      <w:pPr>
        <w:pStyle w:val="Title"/>
        <w:ind w:left="720"/>
        <w:rPr>
          <w:sz w:val="32"/>
          <w:szCs w:val="32"/>
        </w:rPr>
      </w:pPr>
    </w:p>
    <w:p w14:paraId="7A9A952D" w14:textId="77777777" w:rsidR="005B7C9F" w:rsidRDefault="005B7C9F" w:rsidP="005B7C9F">
      <w:pPr>
        <w:pStyle w:val="Title"/>
        <w:ind w:left="720"/>
        <w:rPr>
          <w:sz w:val="32"/>
          <w:szCs w:val="32"/>
        </w:rPr>
      </w:pPr>
    </w:p>
    <w:p w14:paraId="47634347" w14:textId="3066ACAC" w:rsidR="008E21A7" w:rsidRDefault="008E21A7" w:rsidP="008E21A7">
      <w:pPr>
        <w:pStyle w:val="Title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Adding change password button to user page</w:t>
      </w:r>
    </w:p>
    <w:p w14:paraId="485525F4" w14:textId="12EB9B84" w:rsidR="005B7C9F" w:rsidRDefault="005B7C9F" w:rsidP="005B7C9F">
      <w:pPr>
        <w:pStyle w:val="Title"/>
        <w:ind w:left="72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3B9CDB9" wp14:editId="50C1A869">
            <wp:extent cx="6309360" cy="2917190"/>
            <wp:effectExtent l="0" t="0" r="0" b="0"/>
            <wp:docPr id="7223522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352224" name="Picture 72235222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824AE" w14:textId="72AF07F3" w:rsidR="008E21A7" w:rsidRDefault="008E21A7" w:rsidP="008E21A7">
      <w:pPr>
        <w:pStyle w:val="Title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Change rent icon</w:t>
      </w:r>
    </w:p>
    <w:p w14:paraId="502064D4" w14:textId="6EFE893D" w:rsidR="008E21A7" w:rsidRDefault="005B7C9F" w:rsidP="008E21A7">
      <w:pPr>
        <w:pStyle w:val="Title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5E3DE80" wp14:editId="23EBD8CD">
            <wp:extent cx="6309360" cy="3126105"/>
            <wp:effectExtent l="0" t="0" r="0" b="0"/>
            <wp:docPr id="19121090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109094" name="Picture 191210909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71F57" w14:textId="77777777" w:rsidR="008E21A7" w:rsidRDefault="008E21A7" w:rsidP="008E21A7">
      <w:pPr>
        <w:pStyle w:val="Title"/>
        <w:rPr>
          <w:sz w:val="32"/>
          <w:szCs w:val="32"/>
        </w:rPr>
      </w:pPr>
    </w:p>
    <w:p w14:paraId="119A357E" w14:textId="77777777" w:rsidR="008E21A7" w:rsidRDefault="008E21A7" w:rsidP="008E21A7">
      <w:pPr>
        <w:pStyle w:val="Title"/>
        <w:rPr>
          <w:sz w:val="32"/>
          <w:szCs w:val="32"/>
        </w:rPr>
      </w:pPr>
    </w:p>
    <w:p w14:paraId="5EAB06D9" w14:textId="77777777" w:rsidR="008E21A7" w:rsidRDefault="008E21A7" w:rsidP="008E21A7">
      <w:pPr>
        <w:pStyle w:val="Title"/>
        <w:rPr>
          <w:sz w:val="32"/>
          <w:szCs w:val="32"/>
        </w:rPr>
      </w:pPr>
    </w:p>
    <w:p w14:paraId="4A4B1D23" w14:textId="77777777" w:rsidR="008E21A7" w:rsidRDefault="008E21A7" w:rsidP="008E21A7">
      <w:pPr>
        <w:pStyle w:val="Title"/>
        <w:rPr>
          <w:sz w:val="32"/>
          <w:szCs w:val="32"/>
        </w:rPr>
      </w:pPr>
    </w:p>
    <w:p w14:paraId="0BE41F0E" w14:textId="77777777" w:rsidR="008E21A7" w:rsidRDefault="008E21A7" w:rsidP="008E21A7">
      <w:pPr>
        <w:pStyle w:val="Title"/>
        <w:rPr>
          <w:sz w:val="32"/>
          <w:szCs w:val="32"/>
        </w:rPr>
      </w:pPr>
    </w:p>
    <w:p w14:paraId="05790597" w14:textId="77777777" w:rsidR="008E21A7" w:rsidRDefault="008E21A7" w:rsidP="008E21A7">
      <w:pPr>
        <w:pStyle w:val="Title"/>
        <w:rPr>
          <w:sz w:val="32"/>
          <w:szCs w:val="32"/>
        </w:rPr>
      </w:pPr>
    </w:p>
    <w:p w14:paraId="146507D5" w14:textId="77777777" w:rsidR="008E21A7" w:rsidRPr="008E21A7" w:rsidRDefault="008E21A7" w:rsidP="008E21A7">
      <w:pPr>
        <w:pStyle w:val="Title"/>
        <w:rPr>
          <w:sz w:val="32"/>
          <w:szCs w:val="32"/>
        </w:rPr>
      </w:pPr>
    </w:p>
    <w:p w14:paraId="1F3E3FD0" w14:textId="77777777" w:rsidR="0087605E" w:rsidRPr="00D70D02" w:rsidRDefault="0087605E" w:rsidP="00DF027C"/>
    <w:sectPr w:rsidR="0087605E" w:rsidRPr="00D70D02" w:rsidSect="006B0930">
      <w:headerReference w:type="default" r:id="rId22"/>
      <w:footerReference w:type="default" r:id="rId23"/>
      <w:pgSz w:w="12240" w:h="15840"/>
      <w:pgMar w:top="720" w:right="1152" w:bottom="720" w:left="1152" w:header="0" w:footer="288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A37EF1" w14:textId="77777777" w:rsidR="006B0930" w:rsidRDefault="006B0930">
      <w:r>
        <w:separator/>
      </w:r>
    </w:p>
    <w:p w14:paraId="2849DC90" w14:textId="77777777" w:rsidR="006B0930" w:rsidRDefault="006B0930"/>
  </w:endnote>
  <w:endnote w:type="continuationSeparator" w:id="0">
    <w:p w14:paraId="5C9806C6" w14:textId="77777777" w:rsidR="006B0930" w:rsidRDefault="006B0930">
      <w:r>
        <w:continuationSeparator/>
      </w:r>
    </w:p>
    <w:p w14:paraId="4F48CCCB" w14:textId="77777777" w:rsidR="006B0930" w:rsidRDefault="006B093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287489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CB6830D" w14:textId="77777777" w:rsidR="00DF027C" w:rsidRDefault="00DF027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E5716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00CE7B8B" w14:textId="77777777" w:rsidR="00DF027C" w:rsidRDefault="00DF02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6CF05D" w14:textId="77777777" w:rsidR="006B0930" w:rsidRDefault="006B0930">
      <w:r>
        <w:separator/>
      </w:r>
    </w:p>
    <w:p w14:paraId="6B4DE850" w14:textId="77777777" w:rsidR="006B0930" w:rsidRDefault="006B0930"/>
  </w:footnote>
  <w:footnote w:type="continuationSeparator" w:id="0">
    <w:p w14:paraId="042F1ED6" w14:textId="77777777" w:rsidR="006B0930" w:rsidRDefault="006B0930">
      <w:r>
        <w:continuationSeparator/>
      </w:r>
    </w:p>
    <w:p w14:paraId="1EBE9CC2" w14:textId="77777777" w:rsidR="006B0930" w:rsidRDefault="006B093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90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9990"/>
    </w:tblGrid>
    <w:tr w:rsidR="00D077E9" w14:paraId="55706378" w14:textId="77777777" w:rsidTr="00D077E9">
      <w:trPr>
        <w:trHeight w:val="978"/>
      </w:trPr>
      <w:tc>
        <w:tcPr>
          <w:tcW w:w="9990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5569C326" w14:textId="77777777" w:rsidR="00D077E9" w:rsidRDefault="00D077E9">
          <w:pPr>
            <w:pStyle w:val="Header"/>
          </w:pPr>
        </w:p>
      </w:tc>
    </w:tr>
  </w:tbl>
  <w:p w14:paraId="53A4C431" w14:textId="77777777" w:rsidR="00D077E9" w:rsidRDefault="00D077E9" w:rsidP="00D077E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7699C"/>
    <w:multiLevelType w:val="hybridMultilevel"/>
    <w:tmpl w:val="F36653AE"/>
    <w:lvl w:ilvl="0" w:tplc="9F3AEF6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E23671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0D5B13C0"/>
    <w:multiLevelType w:val="multilevel"/>
    <w:tmpl w:val="0409001D"/>
    <w:styleLink w:val="Style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494C1FB8"/>
    <w:multiLevelType w:val="multilevel"/>
    <w:tmpl w:val="04A69DEA"/>
    <w:numStyleLink w:val="Style1"/>
  </w:abstractNum>
  <w:abstractNum w:abstractNumId="4" w15:restartNumberingAfterBreak="0">
    <w:nsid w:val="6655250D"/>
    <w:multiLevelType w:val="singleLevel"/>
    <w:tmpl w:val="0409000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5" w15:restartNumberingAfterBreak="0">
    <w:nsid w:val="667A2C87"/>
    <w:multiLevelType w:val="hybridMultilevel"/>
    <w:tmpl w:val="1C30AAEA"/>
    <w:lvl w:ilvl="0" w:tplc="884C5B96">
      <w:start w:val="10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793B28B5"/>
    <w:multiLevelType w:val="multilevel"/>
    <w:tmpl w:val="04A69DEA"/>
    <w:styleLink w:val="Style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  <w:color w:val="auto"/>
      </w:rPr>
    </w:lvl>
    <w:lvl w:ilvl="3">
      <w:start w:val="1"/>
      <w:numFmt w:val="bullet"/>
      <w:lvlText w:val=""/>
      <w:lvlJc w:val="left"/>
      <w:pPr>
        <w:ind w:left="2880" w:hanging="360"/>
      </w:pPr>
      <w:rPr>
        <w:rFonts w:ascii="Symbol" w:hAnsi="Symbol" w:hint="default"/>
        <w:color w:val="auto"/>
      </w:r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596597759">
    <w:abstractNumId w:val="0"/>
  </w:num>
  <w:num w:numId="2" w16cid:durableId="274412281">
    <w:abstractNumId w:val="5"/>
  </w:num>
  <w:num w:numId="3" w16cid:durableId="1980071152">
    <w:abstractNumId w:val="3"/>
  </w:num>
  <w:num w:numId="4" w16cid:durableId="1767925837">
    <w:abstractNumId w:val="6"/>
  </w:num>
  <w:num w:numId="5" w16cid:durableId="63798287">
    <w:abstractNumId w:val="2"/>
  </w:num>
  <w:num w:numId="6" w16cid:durableId="481316831">
    <w:abstractNumId w:val="1"/>
  </w:num>
  <w:num w:numId="7" w16cid:durableId="82624246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57F3"/>
    <w:rsid w:val="0002482E"/>
    <w:rsid w:val="00050324"/>
    <w:rsid w:val="000A0150"/>
    <w:rsid w:val="000E63C9"/>
    <w:rsid w:val="00130E9D"/>
    <w:rsid w:val="00150A6D"/>
    <w:rsid w:val="00185B35"/>
    <w:rsid w:val="001F2BC8"/>
    <w:rsid w:val="001F5F6B"/>
    <w:rsid w:val="00235C70"/>
    <w:rsid w:val="00243EBC"/>
    <w:rsid w:val="00246A35"/>
    <w:rsid w:val="00284348"/>
    <w:rsid w:val="002F51F5"/>
    <w:rsid w:val="00312137"/>
    <w:rsid w:val="00330359"/>
    <w:rsid w:val="0033762F"/>
    <w:rsid w:val="00366C7E"/>
    <w:rsid w:val="00384EA3"/>
    <w:rsid w:val="00397D3D"/>
    <w:rsid w:val="003A39A1"/>
    <w:rsid w:val="003C2191"/>
    <w:rsid w:val="003D3863"/>
    <w:rsid w:val="004110DE"/>
    <w:rsid w:val="0044085A"/>
    <w:rsid w:val="004A7AC7"/>
    <w:rsid w:val="004B21A5"/>
    <w:rsid w:val="005037F0"/>
    <w:rsid w:val="00516A86"/>
    <w:rsid w:val="005275F6"/>
    <w:rsid w:val="00572102"/>
    <w:rsid w:val="005B07C6"/>
    <w:rsid w:val="005B7C9F"/>
    <w:rsid w:val="005F1BB0"/>
    <w:rsid w:val="00656C4D"/>
    <w:rsid w:val="00685BEC"/>
    <w:rsid w:val="006B0930"/>
    <w:rsid w:val="006E5716"/>
    <w:rsid w:val="007302B3"/>
    <w:rsid w:val="00730733"/>
    <w:rsid w:val="00730E3A"/>
    <w:rsid w:val="00736AAF"/>
    <w:rsid w:val="00765B2A"/>
    <w:rsid w:val="00783A34"/>
    <w:rsid w:val="007C6B52"/>
    <w:rsid w:val="007D16C5"/>
    <w:rsid w:val="008314F4"/>
    <w:rsid w:val="00862FE4"/>
    <w:rsid w:val="0086389A"/>
    <w:rsid w:val="0087605E"/>
    <w:rsid w:val="008B1FEE"/>
    <w:rsid w:val="008E21A7"/>
    <w:rsid w:val="00903C32"/>
    <w:rsid w:val="00916B16"/>
    <w:rsid w:val="009173B9"/>
    <w:rsid w:val="0093335D"/>
    <w:rsid w:val="0093613E"/>
    <w:rsid w:val="00943026"/>
    <w:rsid w:val="00966B81"/>
    <w:rsid w:val="009C7720"/>
    <w:rsid w:val="00A23AFA"/>
    <w:rsid w:val="00A31B3E"/>
    <w:rsid w:val="00A532F3"/>
    <w:rsid w:val="00A8489E"/>
    <w:rsid w:val="00AC29F3"/>
    <w:rsid w:val="00B231E5"/>
    <w:rsid w:val="00C02B87"/>
    <w:rsid w:val="00C4086D"/>
    <w:rsid w:val="00CA1896"/>
    <w:rsid w:val="00CB5B28"/>
    <w:rsid w:val="00CF5371"/>
    <w:rsid w:val="00D0323A"/>
    <w:rsid w:val="00D0559F"/>
    <w:rsid w:val="00D077E9"/>
    <w:rsid w:val="00D34C90"/>
    <w:rsid w:val="00D42CB7"/>
    <w:rsid w:val="00D5413D"/>
    <w:rsid w:val="00D570A9"/>
    <w:rsid w:val="00D657F3"/>
    <w:rsid w:val="00D70D02"/>
    <w:rsid w:val="00D770C7"/>
    <w:rsid w:val="00D86945"/>
    <w:rsid w:val="00D90290"/>
    <w:rsid w:val="00DD152F"/>
    <w:rsid w:val="00DE213F"/>
    <w:rsid w:val="00DF027C"/>
    <w:rsid w:val="00E00A32"/>
    <w:rsid w:val="00E22ACD"/>
    <w:rsid w:val="00E620B0"/>
    <w:rsid w:val="00E81B40"/>
    <w:rsid w:val="00EF555B"/>
    <w:rsid w:val="00F027BB"/>
    <w:rsid w:val="00F11DCF"/>
    <w:rsid w:val="00F162EA"/>
    <w:rsid w:val="00F52D27"/>
    <w:rsid w:val="00F83527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10B8E0"/>
  <w15:docId w15:val="{8ACD415B-9416-4FA3-80C5-80D7697093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Heading1">
    <w:name w:val="heading 1"/>
    <w:basedOn w:val="Normal"/>
    <w:link w:val="Heading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itle">
    <w:name w:val="Subtitle"/>
    <w:basedOn w:val="Normal"/>
    <w:link w:val="Subtitle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Heading1Char">
    <w:name w:val="Heading 1 Char"/>
    <w:basedOn w:val="DefaultParagraphFont"/>
    <w:link w:val="Heading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Header">
    <w:name w:val="header"/>
    <w:basedOn w:val="Normal"/>
    <w:link w:val="HeaderChar"/>
    <w:uiPriority w:val="8"/>
    <w:unhideWhenUsed/>
    <w:rsid w:val="005037F0"/>
  </w:style>
  <w:style w:type="character" w:customStyle="1" w:styleId="HeaderChar">
    <w:name w:val="Header Char"/>
    <w:basedOn w:val="DefaultParagraphFont"/>
    <w:link w:val="Header"/>
    <w:uiPriority w:val="8"/>
    <w:rsid w:val="0093335D"/>
  </w:style>
  <w:style w:type="paragraph" w:styleId="Footer">
    <w:name w:val="footer"/>
    <w:basedOn w:val="Normal"/>
    <w:link w:val="FooterChar"/>
    <w:uiPriority w:val="99"/>
    <w:unhideWhenUsed/>
    <w:rsid w:val="005037F0"/>
  </w:style>
  <w:style w:type="character" w:customStyle="1" w:styleId="FooterChar">
    <w:name w:val="Footer Char"/>
    <w:basedOn w:val="DefaultParagraphFont"/>
    <w:link w:val="Footer"/>
    <w:uiPriority w:val="99"/>
    <w:rsid w:val="005037F0"/>
    <w:rPr>
      <w:sz w:val="24"/>
      <w:szCs w:val="24"/>
    </w:rPr>
  </w:style>
  <w:style w:type="paragraph" w:customStyle="1" w:styleId="Name">
    <w:name w:val="Na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Heading2Char">
    <w:name w:val="Heading 2 Char"/>
    <w:basedOn w:val="DefaultParagraphFont"/>
    <w:link w:val="Heading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eGrid">
    <w:name w:val="Table Grid"/>
    <w:basedOn w:val="Table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Normal"/>
    <w:link w:val="ContentChar"/>
    <w:qFormat/>
    <w:rsid w:val="00DF027C"/>
    <w:rPr>
      <w:b w:val="0"/>
    </w:rPr>
  </w:style>
  <w:style w:type="paragraph" w:customStyle="1" w:styleId="EmphasisText">
    <w:name w:val="Emphasis Text"/>
    <w:basedOn w:val="Normal"/>
    <w:link w:val="EmphasisTextChar"/>
    <w:qFormat/>
    <w:rsid w:val="00DF027C"/>
  </w:style>
  <w:style w:type="character" w:customStyle="1" w:styleId="ContentChar">
    <w:name w:val="Content Char"/>
    <w:basedOn w:val="DefaultParagraphFont"/>
    <w:link w:val="Content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EmphasisTextChar">
    <w:name w:val="Emphasis Text Char"/>
    <w:basedOn w:val="DefaultParagraphFont"/>
    <w:link w:val="EmphasisText"/>
    <w:rsid w:val="00DF027C"/>
    <w:rPr>
      <w:rFonts w:eastAsiaTheme="minorEastAsia"/>
      <w:b/>
      <w:color w:val="082A75" w:themeColor="text2"/>
      <w:sz w:val="28"/>
      <w:szCs w:val="22"/>
    </w:rPr>
  </w:style>
  <w:style w:type="numbering" w:customStyle="1" w:styleId="Style1">
    <w:name w:val="Style1"/>
    <w:uiPriority w:val="99"/>
    <w:rsid w:val="004A7AC7"/>
    <w:pPr>
      <w:numPr>
        <w:numId w:val="4"/>
      </w:numPr>
    </w:pPr>
  </w:style>
  <w:style w:type="numbering" w:customStyle="1" w:styleId="Style2">
    <w:name w:val="Style2"/>
    <w:uiPriority w:val="99"/>
    <w:rsid w:val="004A7AC7"/>
    <w:pPr>
      <w:numPr>
        <w:numId w:val="5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059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ALVIN\AppData\Roaming\Microsoft\Templates\Report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202814026AC46FE8C1857BF237FD44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3D113A-FD82-41FC-B11D-03EB2CC53AFD}"/>
      </w:docPartPr>
      <w:docPartBody>
        <w:p w:rsidR="009F4462" w:rsidRDefault="00000000">
          <w:pPr>
            <w:pStyle w:val="2202814026AC46FE8C1857BF237FD446"/>
          </w:pPr>
          <w:r>
            <w:t>COMPANY NAME</w:t>
          </w:r>
        </w:p>
      </w:docPartBody>
    </w:docPart>
    <w:docPart>
      <w:docPartPr>
        <w:name w:val="27DA888AA5CD4EC18851C6A9FDE094E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2945D8-B179-4AC0-9087-58A4CAD4308F}"/>
      </w:docPartPr>
      <w:docPartBody>
        <w:p w:rsidR="009F4462" w:rsidRDefault="00000000">
          <w:pPr>
            <w:pStyle w:val="27DA888AA5CD4EC18851C6A9FDE094EA"/>
          </w:pPr>
          <w:r>
            <w:t>Your Name</w:t>
          </w:r>
        </w:p>
      </w:docPartBody>
    </w:docPart>
    <w:docPart>
      <w:docPartPr>
        <w:name w:val="47B42367E57D42D79DA9806D994348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A7F27F2-5C2B-4F0C-94C5-3D2157A0867B}"/>
      </w:docPartPr>
      <w:docPartBody>
        <w:p w:rsidR="009F4462" w:rsidRDefault="00000000">
          <w:pPr>
            <w:pStyle w:val="47B42367E57D42D79DA9806D9943482C"/>
          </w:pPr>
          <w:r w:rsidRPr="00DF027C">
            <w:t>Subtitle Text Here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4462"/>
    <w:rsid w:val="009F4462"/>
    <w:rsid w:val="00F91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kern w:val="0"/>
      <w:sz w:val="32"/>
      <w14:ligatures w14:val="none"/>
    </w:rPr>
  </w:style>
  <w:style w:type="character" w:customStyle="1" w:styleId="SubtitleChar">
    <w:name w:val="Subtitle Char"/>
    <w:basedOn w:val="DefaultParagraphFont"/>
    <w:link w:val="Subtitle"/>
    <w:uiPriority w:val="2"/>
    <w:rPr>
      <w:caps/>
      <w:color w:val="44546A" w:themeColor="text2"/>
      <w:spacing w:val="20"/>
      <w:kern w:val="0"/>
      <w:sz w:val="32"/>
      <w14:ligatures w14:val="none"/>
    </w:rPr>
  </w:style>
  <w:style w:type="paragraph" w:customStyle="1" w:styleId="2202814026AC46FE8C1857BF237FD446">
    <w:name w:val="2202814026AC46FE8C1857BF237FD446"/>
  </w:style>
  <w:style w:type="paragraph" w:customStyle="1" w:styleId="27DA888AA5CD4EC18851C6A9FDE094EA">
    <w:name w:val="27DA888AA5CD4EC18851C6A9FDE094EA"/>
  </w:style>
  <w:style w:type="paragraph" w:customStyle="1" w:styleId="47B42367E57D42D79DA9806D9943482C">
    <w:name w:val="47B42367E57D42D79DA9806D9943482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>Calvin Kwan</CompanyFax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 </Template>
  <TotalTime>258</TotalTime>
  <Pages>11</Pages>
  <Words>337</Words>
  <Characters>1925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CALVIN</dc:creator>
  <cp:keywords/>
  <cp:lastModifiedBy>Calvin Kwan</cp:lastModifiedBy>
  <cp:revision>2</cp:revision>
  <cp:lastPrinted>2006-08-01T17:47:00Z</cp:lastPrinted>
  <dcterms:created xsi:type="dcterms:W3CDTF">2024-01-19T10:18:00Z</dcterms:created>
  <dcterms:modified xsi:type="dcterms:W3CDTF">2024-01-19T17:18:00Z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